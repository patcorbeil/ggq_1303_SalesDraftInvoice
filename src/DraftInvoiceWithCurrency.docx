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5269"/>
        <w:gridCol w:w="5270"/>
      </w:tblGrid>
      <w:tr w:rsidR="005C273C" w:rsidRPr="00245B0E" w14:paraId="3069AD6A" w14:textId="77777777" w:rsidTr="00DB757F">
        <w:tc>
          <w:tcPr>
            <w:tcW w:w="2500" w:type="pct"/>
          </w:tcPr>
          <w:p w14:paraId="09387776" w14:textId="77777777" w:rsidR="005C273C" w:rsidRPr="00245B0E" w:rsidRDefault="00000000" w:rsidP="00DB757F">
            <w:pPr>
              <w:pStyle w:val="NoSpacing"/>
            </w:pPr>
            <w:sdt>
              <w:sdtPr>
                <w:rPr>
                  <w:b/>
                  <w:bCs/>
                </w:rPr>
                <w:alias w:val="#Nav: /Header/CustomerAddress1"/>
                <w:tag w:val="#Nav: Standard_Sales_Draft_Invoice/1303"/>
                <w:id w:val="-346637227"/>
                <w:placeholder>
                  <w:docPart w:val="18ECDB4E735444248662DE2B13ECDE27"/>
                </w:placeholder>
                <w:dataBinding w:prefixMappings="xmlns:ns0='urn:microsoft-dynamics-nav/reports/Standard_Sales_Draft_Invoice/1303/'" w:xpath="/ns0:NavWordReportXmlPart[1]/ns0:Header[1]/ns0:CustomerAddress1[1]" w:storeItemID="{8BA84319-D8C1-4224-8CF4-AB8D628A777C}"/>
                <w:text/>
              </w:sdtPr>
              <w:sdtEndPr>
                <w:rPr>
                  <w:b w:val="0"/>
                  <w:bCs w:val="0"/>
                </w:rPr>
              </w:sdtEndPr>
              <w:sdtContent>
                <w:r w:rsidR="005C273C" w:rsidRPr="00245B0E">
                  <w:t>CustomerAddress1</w:t>
                </w:r>
              </w:sdtContent>
            </w:sdt>
          </w:p>
        </w:tc>
        <w:tc>
          <w:tcPr>
            <w:tcW w:w="2500" w:type="pct"/>
          </w:tcPr>
          <w:p w14:paraId="564BAE47" w14:textId="77777777" w:rsidR="005C273C" w:rsidRPr="00245B0E" w:rsidRDefault="00000000" w:rsidP="00DB757F">
            <w:pPr>
              <w:pStyle w:val="NoSpacing"/>
              <w:jc w:val="right"/>
              <w:rPr>
                <w:b/>
                <w:bCs/>
              </w:rPr>
            </w:pPr>
            <w:sdt>
              <w:sdtPr>
                <w:alias w:val="#Nav: /Header/CompanyAddress1"/>
                <w:tag w:val="#Nav: Standard_Sales_Draft_Invoice/1303"/>
                <w:id w:val="-1171950695"/>
                <w:placeholder>
                  <w:docPart w:val="59F3843398E743F4AC86CE600F56C9F9"/>
                </w:placeholder>
                <w:dataBinding w:prefixMappings="xmlns:ns0='urn:microsoft-dynamics-nav/reports/Standard_Sales_Draft_Invoice/1303/'" w:xpath="/ns0:NavWordReportXmlPart[1]/ns0:Header[1]/ns0:CompanyAddress1[1]" w:storeItemID="{8BA84319-D8C1-4224-8CF4-AB8D628A777C}"/>
                <w:text/>
              </w:sdtPr>
              <w:sdtContent>
                <w:r w:rsidR="005C273C" w:rsidRPr="00245B0E">
                  <w:t>CompanyAddress1</w:t>
                </w:r>
              </w:sdtContent>
            </w:sdt>
          </w:p>
        </w:tc>
      </w:tr>
      <w:tr w:rsidR="005C273C" w:rsidRPr="00245B0E" w14:paraId="715C4CEF" w14:textId="77777777" w:rsidTr="00DB757F">
        <w:tc>
          <w:tcPr>
            <w:tcW w:w="2500" w:type="pct"/>
          </w:tcPr>
          <w:p w14:paraId="612E8A41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2"/>
                <w:tag w:val="#Nav: Standard_Sales_Draft_Invoice/1303"/>
                <w:id w:val="2121793087"/>
                <w:placeholder>
                  <w:docPart w:val="2F34EED7068C4D88AF02DA5EDCEF4F77"/>
                </w:placeholder>
                <w:dataBinding w:prefixMappings="xmlns:ns0='urn:microsoft-dynamics-nav/reports/Standard_Sales_Draft_Invoice/1303/'" w:xpath="/ns0:NavWordReportXmlPart[1]/ns0:Header[1]/ns0:CustomerAddress2[1]" w:storeItemID="{8BA84319-D8C1-4224-8CF4-AB8D628A777C}"/>
                <w:text/>
              </w:sdtPr>
              <w:sdtContent>
                <w:r w:rsidR="005C273C" w:rsidRPr="00245B0E">
                  <w:t>CustomerAddress2</w:t>
                </w:r>
              </w:sdtContent>
            </w:sdt>
          </w:p>
        </w:tc>
        <w:tc>
          <w:tcPr>
            <w:tcW w:w="2500" w:type="pct"/>
          </w:tcPr>
          <w:p w14:paraId="517ADC25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2"/>
                <w:tag w:val="#Nav: Standard_Sales_Draft_Invoice/1303"/>
                <w:id w:val="1521665205"/>
                <w:placeholder>
                  <w:docPart w:val="B9A829857B8F42CCA7AF65F5DA104A42"/>
                </w:placeholder>
                <w:dataBinding w:prefixMappings="xmlns:ns0='urn:microsoft-dynamics-nav/reports/Standard_Sales_Draft_Invoice/1303/'" w:xpath="/ns0:NavWordReportXmlPart[1]/ns0:Header[1]/ns0:CompanyAddress2[1]" w:storeItemID="{8BA84319-D8C1-4224-8CF4-AB8D628A777C}"/>
                <w:text/>
              </w:sdtPr>
              <w:sdtContent>
                <w:r w:rsidR="005C273C" w:rsidRPr="00245B0E">
                  <w:t>CompanyAddress2</w:t>
                </w:r>
              </w:sdtContent>
            </w:sdt>
          </w:p>
        </w:tc>
      </w:tr>
      <w:tr w:rsidR="005C273C" w:rsidRPr="00245B0E" w14:paraId="4B88E652" w14:textId="77777777" w:rsidTr="00DB757F">
        <w:tc>
          <w:tcPr>
            <w:tcW w:w="2500" w:type="pct"/>
          </w:tcPr>
          <w:p w14:paraId="7D005053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3"/>
                <w:tag w:val="#Nav: Standard_Sales_Draft_Invoice/1303"/>
                <w:id w:val="536395156"/>
                <w:placeholder>
                  <w:docPart w:val="B558D5F557424E7580F2C33A7245551E"/>
                </w:placeholder>
                <w:dataBinding w:prefixMappings="xmlns:ns0='urn:microsoft-dynamics-nav/reports/Standard_Sales_Draft_Invoice/1303/'" w:xpath="/ns0:NavWordReportXmlPart[1]/ns0:Header[1]/ns0:CustomerAddress3[1]" w:storeItemID="{8BA84319-D8C1-4224-8CF4-AB8D628A777C}"/>
                <w:text/>
              </w:sdtPr>
              <w:sdtContent>
                <w:r w:rsidR="005C273C" w:rsidRPr="00245B0E">
                  <w:t>CustomerAddress3</w:t>
                </w:r>
              </w:sdtContent>
            </w:sdt>
          </w:p>
        </w:tc>
        <w:tc>
          <w:tcPr>
            <w:tcW w:w="2500" w:type="pct"/>
          </w:tcPr>
          <w:p w14:paraId="101688C0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3"/>
                <w:tag w:val="#Nav: Standard_Sales_Draft_Invoice/1303"/>
                <w:id w:val="-1053613660"/>
                <w:placeholder>
                  <w:docPart w:val="EFC0FD1BB77C414CAEADE5BC3F86D0EF"/>
                </w:placeholder>
                <w:dataBinding w:prefixMappings="xmlns:ns0='urn:microsoft-dynamics-nav/reports/Standard_Sales_Draft_Invoice/1303/'" w:xpath="/ns0:NavWordReportXmlPart[1]/ns0:Header[1]/ns0:CompanyAddress3[1]" w:storeItemID="{8BA84319-D8C1-4224-8CF4-AB8D628A777C}"/>
                <w:text/>
              </w:sdtPr>
              <w:sdtContent>
                <w:r w:rsidR="005C273C" w:rsidRPr="00245B0E">
                  <w:t>CompanyAddress3</w:t>
                </w:r>
              </w:sdtContent>
            </w:sdt>
          </w:p>
        </w:tc>
      </w:tr>
      <w:tr w:rsidR="005C273C" w:rsidRPr="00245B0E" w14:paraId="7AE23F85" w14:textId="77777777" w:rsidTr="00DB757F">
        <w:tc>
          <w:tcPr>
            <w:tcW w:w="2500" w:type="pct"/>
          </w:tcPr>
          <w:p w14:paraId="5DF8B6F2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4"/>
                <w:tag w:val="#Nav: Standard_Sales_Draft_Invoice/1303"/>
                <w:id w:val="1229109116"/>
                <w:placeholder>
                  <w:docPart w:val="18DDE567520A4EFC9378CCA4C87E4DDF"/>
                </w:placeholder>
                <w:dataBinding w:prefixMappings="xmlns:ns0='urn:microsoft-dynamics-nav/reports/Standard_Sales_Draft_Invoice/1303/'" w:xpath="/ns0:NavWordReportXmlPart[1]/ns0:Header[1]/ns0:CustomerAddress4[1]" w:storeItemID="{8BA84319-D8C1-4224-8CF4-AB8D628A777C}"/>
                <w:text/>
              </w:sdtPr>
              <w:sdtContent>
                <w:r w:rsidR="005C273C" w:rsidRPr="00245B0E">
                  <w:t>CustomerAddress4</w:t>
                </w:r>
              </w:sdtContent>
            </w:sdt>
          </w:p>
        </w:tc>
        <w:tc>
          <w:tcPr>
            <w:tcW w:w="2500" w:type="pct"/>
          </w:tcPr>
          <w:p w14:paraId="298F55FB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4"/>
                <w:tag w:val="#Nav: Standard_Sales_Draft_Invoice/1303"/>
                <w:id w:val="-843252946"/>
                <w:placeholder>
                  <w:docPart w:val="CF22DB901D5644609DBD9B606390CF97"/>
                </w:placeholder>
                <w:dataBinding w:prefixMappings="xmlns:ns0='urn:microsoft-dynamics-nav/reports/Standard_Sales_Draft_Invoice/1303/'" w:xpath="/ns0:NavWordReportXmlPart[1]/ns0:Header[1]/ns0:CompanyAddress4[1]" w:storeItemID="{8BA84319-D8C1-4224-8CF4-AB8D628A777C}"/>
                <w:text/>
              </w:sdtPr>
              <w:sdtContent>
                <w:r w:rsidR="005C273C" w:rsidRPr="00245B0E">
                  <w:t>CompanyAddress4</w:t>
                </w:r>
              </w:sdtContent>
            </w:sdt>
          </w:p>
        </w:tc>
      </w:tr>
      <w:tr w:rsidR="005C273C" w:rsidRPr="00245B0E" w14:paraId="2FD81149" w14:textId="77777777" w:rsidTr="00DB757F">
        <w:tc>
          <w:tcPr>
            <w:tcW w:w="2500" w:type="pct"/>
          </w:tcPr>
          <w:p w14:paraId="54ABBA24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5"/>
                <w:tag w:val="#Nav: Standard_Sales_Draft_Invoice/1303"/>
                <w:id w:val="1814057176"/>
                <w:placeholder>
                  <w:docPart w:val="1B3FC965A2AF4D7D8BB278817E8B0A34"/>
                </w:placeholder>
                <w:dataBinding w:prefixMappings="xmlns:ns0='urn:microsoft-dynamics-nav/reports/Standard_Sales_Draft_Invoice/1303/'" w:xpath="/ns0:NavWordReportXmlPart[1]/ns0:Header[1]/ns0:CustomerAddress5[1]" w:storeItemID="{8BA84319-D8C1-4224-8CF4-AB8D628A777C}"/>
                <w:text/>
              </w:sdtPr>
              <w:sdtContent>
                <w:r w:rsidR="005C273C" w:rsidRPr="00245B0E">
                  <w:t>CustomerAddress5</w:t>
                </w:r>
              </w:sdtContent>
            </w:sdt>
          </w:p>
        </w:tc>
        <w:tc>
          <w:tcPr>
            <w:tcW w:w="2500" w:type="pct"/>
          </w:tcPr>
          <w:p w14:paraId="5B10D569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5"/>
                <w:tag w:val="#Nav: Standard_Sales_Draft_Invoice/1303"/>
                <w:id w:val="-1834985711"/>
                <w:placeholder>
                  <w:docPart w:val="EAAF8D4E278E4278AD200C0628BFB94B"/>
                </w:placeholder>
                <w:dataBinding w:prefixMappings="xmlns:ns0='urn:microsoft-dynamics-nav/reports/Standard_Sales_Draft_Invoice/1303/'" w:xpath="/ns0:NavWordReportXmlPart[1]/ns0:Header[1]/ns0:CompanyAddress5[1]" w:storeItemID="{8BA84319-D8C1-4224-8CF4-AB8D628A777C}"/>
                <w:text/>
              </w:sdtPr>
              <w:sdtContent>
                <w:r w:rsidR="005C273C" w:rsidRPr="00245B0E">
                  <w:t>CompanyAddress5</w:t>
                </w:r>
              </w:sdtContent>
            </w:sdt>
          </w:p>
        </w:tc>
      </w:tr>
      <w:tr w:rsidR="005C273C" w:rsidRPr="00245B0E" w14:paraId="65AFE5B1" w14:textId="77777777" w:rsidTr="00DB757F">
        <w:tc>
          <w:tcPr>
            <w:tcW w:w="2500" w:type="pct"/>
          </w:tcPr>
          <w:p w14:paraId="0F1BE5D4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6"/>
                <w:tag w:val="#Nav: Standard_Sales_Draft_Invoice/1303"/>
                <w:id w:val="-2064325541"/>
                <w:placeholder>
                  <w:docPart w:val="E3734E30A5ED4EC1980236FEB539BEAC"/>
                </w:placeholder>
                <w:dataBinding w:prefixMappings="xmlns:ns0='urn:microsoft-dynamics-nav/reports/Standard_Sales_Draft_Invoice/1303/'" w:xpath="/ns0:NavWordReportXmlPart[1]/ns0:Header[1]/ns0:CustomerAddress6[1]" w:storeItemID="{8BA84319-D8C1-4224-8CF4-AB8D628A777C}"/>
                <w:text/>
              </w:sdtPr>
              <w:sdtContent>
                <w:r w:rsidR="005C273C" w:rsidRPr="00245B0E">
                  <w:t>CustomerAddress6</w:t>
                </w:r>
              </w:sdtContent>
            </w:sdt>
          </w:p>
        </w:tc>
        <w:tc>
          <w:tcPr>
            <w:tcW w:w="2500" w:type="pct"/>
          </w:tcPr>
          <w:p w14:paraId="3C4CB45B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Address6"/>
                <w:tag w:val="#Nav: Standard_Sales_Draft_Invoice/1303"/>
                <w:id w:val="-2005736487"/>
                <w:placeholder>
                  <w:docPart w:val="4C7CBF38C5EA4C6E88B82768E56F4463"/>
                </w:placeholder>
                <w:dataBinding w:prefixMappings="xmlns:ns0='urn:microsoft-dynamics-nav/reports/Standard_Sales_Draft_Invoice/1303/'" w:xpath="/ns0:NavWordReportXmlPart[1]/ns0:Header[1]/ns0:CompanyAddress6[1]" w:storeItemID="{8BA84319-D8C1-4224-8CF4-AB8D628A777C}"/>
                <w:text/>
              </w:sdtPr>
              <w:sdtContent>
                <w:r w:rsidR="005C273C" w:rsidRPr="00245B0E">
                  <w:t>CompanyAddress6</w:t>
                </w:r>
              </w:sdtContent>
            </w:sdt>
          </w:p>
        </w:tc>
      </w:tr>
      <w:tr w:rsidR="005C273C" w:rsidRPr="00245B0E" w14:paraId="32F65D12" w14:textId="77777777" w:rsidTr="00DB757F">
        <w:tc>
          <w:tcPr>
            <w:tcW w:w="2500" w:type="pct"/>
          </w:tcPr>
          <w:p w14:paraId="280BA0F4" w14:textId="77777777" w:rsidR="005C273C" w:rsidRPr="00245B0E" w:rsidRDefault="00000000" w:rsidP="00DB757F">
            <w:pPr>
              <w:pStyle w:val="NoSpacing"/>
            </w:pPr>
            <w:sdt>
              <w:sdtPr>
                <w:alias w:val="#Nav: /Header/CustomerAddress7"/>
                <w:tag w:val="#Nav: Standard_Sales_Draft_Invoice/1303"/>
                <w:id w:val="-762605892"/>
                <w:placeholder>
                  <w:docPart w:val="6D50E62DE5704DC3A5636FDAAA73CCBA"/>
                </w:placeholder>
                <w:dataBinding w:prefixMappings="xmlns:ns0='urn:microsoft-dynamics-nav/reports/Standard_Sales_Draft_Invoice/1303/'" w:xpath="/ns0:NavWordReportXmlPart[1]/ns0:Header[1]/ns0:CustomerAddress7[1]" w:storeItemID="{8BA84319-D8C1-4224-8CF4-AB8D628A777C}"/>
                <w:text/>
              </w:sdtPr>
              <w:sdtContent>
                <w:r w:rsidR="005C273C" w:rsidRPr="00245B0E">
                  <w:rPr>
                    <w:lang w:val="da-DK"/>
                  </w:rPr>
                  <w:t>CustomerAddress7</w:t>
                </w:r>
              </w:sdtContent>
            </w:sdt>
          </w:p>
        </w:tc>
        <w:tc>
          <w:tcPr>
            <w:tcW w:w="2500" w:type="pct"/>
          </w:tcPr>
          <w:p w14:paraId="612A6876" w14:textId="77777777" w:rsidR="005C273C" w:rsidRPr="00245B0E" w:rsidRDefault="00000000" w:rsidP="00DB757F">
            <w:pPr>
              <w:pStyle w:val="NoSpacing"/>
              <w:jc w:val="right"/>
            </w:pPr>
            <w:sdt>
              <w:sdtPr>
                <w:alias w:val="#Nav: /Header/CompanyLegalOffice_Lbl"/>
                <w:tag w:val="#Nav: Standard_Sales_Draft_Invoice/1303"/>
                <w:id w:val="-1616430546"/>
                <w:placeholder>
                  <w:docPart w:val="572342047EEA4A598B011F25F5498032"/>
                </w:placeholder>
                <w:dataBinding w:prefixMappings="xmlns:ns0='urn:microsoft-dynamics-nav/reports/Standard_Sales_Draft_Invoice/1303/'" w:xpath="/ns0:NavWordReportXmlPart[1]/ns0:Header[1]/ns0:CompanyLegalOffice_Lbl[1]" w:storeItemID="{8BA84319-D8C1-4224-8CF4-AB8D628A777C}"/>
                <w:text/>
              </w:sdtPr>
              <w:sdtContent>
                <w:r w:rsidR="005C273C" w:rsidRPr="00245B0E">
                  <w:rPr>
                    <w:lang w:val="da-DK"/>
                  </w:rPr>
                  <w:t>CompanyLegalOffice_Lbl</w:t>
                </w:r>
              </w:sdtContent>
            </w:sdt>
            <w:r w:rsidR="005C273C" w:rsidRPr="00245B0E">
              <w:t xml:space="preserve"> </w:t>
            </w:r>
            <w:sdt>
              <w:sdtPr>
                <w:alias w:val="#Nav: /Header/CompanyLegalOffice"/>
                <w:tag w:val="#Nav: Standard_Sales_Draft_Invoice/1303"/>
                <w:id w:val="1332101128"/>
                <w:placeholder>
                  <w:docPart w:val="B2398CECCE1A4AD1A81E04EF7E0CEA7E"/>
                </w:placeholder>
                <w:dataBinding w:prefixMappings="xmlns:ns0='urn:microsoft-dynamics-nav/reports/Standard_Sales_Draft_Invoice/1303/'" w:xpath="/ns0:NavWordReportXmlPart[1]/ns0:Header[1]/ns0:CompanyLegalOffice[1]" w:storeItemID="{8BA84319-D8C1-4224-8CF4-AB8D628A777C}"/>
                <w:text/>
              </w:sdtPr>
              <w:sdtContent>
                <w:r w:rsidR="005C273C" w:rsidRPr="00245B0E">
                  <w:rPr>
                    <w:lang w:val="da-DK"/>
                  </w:rPr>
                  <w:t>CompanyLegalOffice</w:t>
                </w:r>
              </w:sdtContent>
            </w:sdt>
          </w:p>
        </w:tc>
      </w:tr>
      <w:tr w:rsidR="005C273C" w:rsidRPr="00245B0E" w14:paraId="6568E897" w14:textId="77777777" w:rsidTr="00DB757F">
        <w:tc>
          <w:tcPr>
            <w:tcW w:w="2500" w:type="pct"/>
          </w:tcPr>
          <w:sdt>
            <w:sdtPr>
              <w:alias w:val="#Nav: /Header/CustomerAddress8"/>
              <w:tag w:val="#Nav: Standard_Sales_Draft_Invoice/1303"/>
              <w:id w:val="571465082"/>
              <w:placeholder>
                <w:docPart w:val="956CDC42C9E141AFAC9F698AFF0EFAC8"/>
              </w:placeholder>
              <w:dataBinding w:prefixMappings="xmlns:ns0='urn:microsoft-dynamics-nav/reports/Standard_Sales_Draft_Invoice/1303/'" w:xpath="/ns0:NavWordReportXmlPart[1]/ns0:Header[1]/ns0:CustomerAddress8[1]" w:storeItemID="{8BA84319-D8C1-4224-8CF4-AB8D628A777C}"/>
              <w:text/>
            </w:sdtPr>
            <w:sdtContent>
              <w:p w14:paraId="305D4C17" w14:textId="77777777" w:rsidR="005C273C" w:rsidRPr="00245B0E" w:rsidRDefault="005C273C" w:rsidP="00DB757F">
                <w:pPr>
                  <w:pStyle w:val="NoSpacing"/>
                </w:pPr>
                <w:r w:rsidRPr="00245B0E">
                  <w:rPr>
                    <w:lang w:val="da-DK"/>
                  </w:rPr>
                  <w:t>CustomerAddress8</w:t>
                </w:r>
              </w:p>
            </w:sdtContent>
          </w:sdt>
        </w:tc>
        <w:tc>
          <w:tcPr>
            <w:tcW w:w="2500" w:type="pct"/>
          </w:tcPr>
          <w:p w14:paraId="063CCBF3" w14:textId="77777777" w:rsidR="005C273C" w:rsidRPr="00245B0E" w:rsidRDefault="005C273C" w:rsidP="00DB757F">
            <w:pPr>
              <w:pStyle w:val="NoSpacing"/>
              <w:jc w:val="right"/>
            </w:pPr>
          </w:p>
        </w:tc>
      </w:tr>
    </w:tbl>
    <w:p w14:paraId="04AFD55B" w14:textId="77777777" w:rsidR="005C273C" w:rsidRPr="000D5A6D" w:rsidRDefault="005C273C" w:rsidP="005C273C">
      <w:pPr>
        <w:pStyle w:val="NoSpacing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284" w:type="dxa"/>
        </w:tblCellMar>
        <w:tblLook w:val="04A0" w:firstRow="1" w:lastRow="0" w:firstColumn="1" w:lastColumn="0" w:noHBand="0" w:noVBand="1"/>
      </w:tblPr>
      <w:tblGrid>
        <w:gridCol w:w="2107"/>
        <w:gridCol w:w="2108"/>
        <w:gridCol w:w="2108"/>
        <w:gridCol w:w="2108"/>
        <w:gridCol w:w="2108"/>
      </w:tblGrid>
      <w:tr w:rsidR="005C273C" w:rsidRPr="005C273C" w14:paraId="3980FF80" w14:textId="77777777" w:rsidTr="005C273C">
        <w:sdt>
          <w:sdtPr>
            <w:alias w:val="#Nav: /Header/YourReference_Lbl"/>
            <w:tag w:val="#Nav: Standard_Sales_Draft_Invoice/1303"/>
            <w:id w:val="1662350401"/>
            <w:placeholder>
              <w:docPart w:val="DefaultPlaceholder_-1854013440"/>
            </w:placeholder>
            <w:dataBinding w:prefixMappings="xmlns:ns0='urn:microsoft-dynamics-nav/reports/Standard_Sales_Draft_Invoice/1303/'" w:xpath="/ns0:NavWordReportXmlPart[1]/ns0:Header[1]/ns0:YourReference_Lbl[1]" w:storeItemID="{8BA84319-D8C1-4224-8CF4-AB8D628A777C}"/>
            <w:text/>
          </w:sdtPr>
          <w:sdtContent>
            <w:tc>
              <w:tcPr>
                <w:tcW w:w="1000" w:type="pct"/>
              </w:tcPr>
              <w:p w14:paraId="6898B822" w14:textId="77777777" w:rsidR="005C273C" w:rsidRPr="005C273C" w:rsidRDefault="00D96F6B" w:rsidP="005C273C">
                <w:pPr>
                  <w:pStyle w:val="Heading1"/>
                </w:pPr>
                <w:r>
                  <w:rPr>
                    <w:lang w:val="da-DK"/>
                  </w:rPr>
                  <w:t>YourReference_Lbl</w:t>
                </w:r>
              </w:p>
            </w:tc>
          </w:sdtContent>
        </w:sdt>
        <w:sdt>
          <w:sdtPr>
            <w:rPr>
              <w:rStyle w:val="Heading1Char"/>
              <w:b/>
            </w:rPr>
            <w:alias w:val="#Nav: /Header/SalesPersonBlank_Lbl"/>
            <w:tag w:val="#Nav: Standard_Sales_Draft_Invoice/1303"/>
            <w:id w:val="-244584271"/>
            <w:placeholder>
              <w:docPart w:val="56F5F8E90F5643FAA719A81EA6F884BF"/>
            </w:placeholder>
            <w:dataBinding w:prefixMappings="xmlns:ns0='urn:microsoft-dynamics-nav/reports/Standard_Sales_Draft_Invoice/1303/'" w:xpath="/ns0:NavWordReportXmlPart[1]/ns0:Header[1]/ns0:SalesPersonBlank_Lbl[1]" w:storeItemID="{8BA84319-D8C1-4224-8CF4-AB8D628A777C}"/>
            <w:text/>
          </w:sdtPr>
          <w:sdtContent>
            <w:tc>
              <w:tcPr>
                <w:tcW w:w="1000" w:type="pct"/>
              </w:tcPr>
              <w:p w14:paraId="45DCD368" w14:textId="77777777" w:rsidR="005C273C" w:rsidRPr="005C273C" w:rsidRDefault="005C273C" w:rsidP="005C273C">
                <w:pPr>
                  <w:pStyle w:val="Heading1"/>
                </w:pPr>
                <w:proofErr w:type="spellStart"/>
                <w:r w:rsidRPr="005C273C">
                  <w:rPr>
                    <w:rStyle w:val="Heading1Char"/>
                    <w:b/>
                  </w:rPr>
                  <w:t>SalesPersonBlank_Lbl</w:t>
                </w:r>
                <w:proofErr w:type="spellEnd"/>
              </w:p>
            </w:tc>
          </w:sdtContent>
        </w:sdt>
        <w:sdt>
          <w:sdtPr>
            <w:alias w:val="#Nav: /Header/PaymentTermsDescription_Lbl"/>
            <w:tag w:val="#Nav: Standard_Sales_Draft_Invoice/1303"/>
            <w:id w:val="-2080432702"/>
            <w:placeholder>
              <w:docPart w:val="10143EF8F5694C75B253BF47962E16A1"/>
            </w:placeholder>
            <w:dataBinding w:prefixMappings="xmlns:ns0='urn:microsoft-dynamics-nav/reports/Standard_Sales_Draft_Invoice/1303/'" w:xpath="/ns0:NavWordReportXmlPart[1]/ns0:Header[1]/ns0:PaymentTermsDescription_Lbl[1]" w:storeItemID="{8BA84319-D8C1-4224-8CF4-AB8D628A777C}"/>
            <w:text/>
          </w:sdtPr>
          <w:sdtContent>
            <w:tc>
              <w:tcPr>
                <w:tcW w:w="1000" w:type="pct"/>
              </w:tcPr>
              <w:p w14:paraId="43A71B91" w14:textId="77777777" w:rsidR="005C273C" w:rsidRPr="005C273C" w:rsidRDefault="005C273C" w:rsidP="005C273C">
                <w:pPr>
                  <w:pStyle w:val="Heading1"/>
                </w:pPr>
                <w:proofErr w:type="spellStart"/>
                <w:r w:rsidRPr="005C273C">
                  <w:t>PaymentTermsDescription_Lbl</w:t>
                </w:r>
                <w:proofErr w:type="spellEnd"/>
              </w:p>
            </w:tc>
          </w:sdtContent>
        </w:sdt>
        <w:sdt>
          <w:sdtPr>
            <w:alias w:val="#Nav: /Header/ShipmentMethodDescription_Lbl"/>
            <w:tag w:val="#Nav: Standard_Sales_Draft_Invoice/1303"/>
            <w:id w:val="-89551258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ShipmentMethodDescription_Lbl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14:paraId="7CD95AE5" w14:textId="77777777" w:rsidR="005C273C" w:rsidRPr="005C273C" w:rsidRDefault="005C273C" w:rsidP="005C273C">
                <w:pPr>
                  <w:pStyle w:val="Heading1"/>
                </w:pPr>
                <w:proofErr w:type="spellStart"/>
                <w:r w:rsidRPr="005C273C">
                  <w:t>ShipmentMethodDescription_Lbl</w:t>
                </w:r>
                <w:proofErr w:type="spellEnd"/>
              </w:p>
            </w:tc>
          </w:sdtContent>
        </w:sdt>
        <w:sdt>
          <w:sdtPr>
            <w:alias w:val="#Nav: /Header/CurrencyCode_Lbl"/>
            <w:tag w:val="#Nav: Standard_Sales_Draft_Invoice/1303"/>
            <w:id w:val="100001"/>
            <w:placeholder>
              <w:docPart w:val="BD6775A7FCC648749F70749DDD7C7C3A"/>
            </w:placeholder>
            <w:dataBinding w:prefixMappings="xmlns:ns0='urn:microsoft-dynamics-nav/reports/Standard_Sales_Draft_Invoice/1303/'" w:xpath="/ns0:NavWordReportXmlPart[1]/ns0:Header[1]/ns0:CurrencyCode_Lbl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14:paraId="55B054E9" w14:textId="77777777" w:rsidR="005C273C" w:rsidRPr="005C273C" w:rsidRDefault="005C273C" w:rsidP="005C273C">
                <w:pPr>
                  <w:pStyle w:val="Heading1"/>
                </w:pPr>
                <w:proofErr w:type="spellStart"/>
                <w:r w:rsidRPr="005C273C">
                  <w:t>CurrencyCode_Lbl</w:t>
                </w:r>
                <w:proofErr w:type="spellEnd"/>
              </w:p>
            </w:tc>
          </w:sdtContent>
        </w:sdt>
      </w:tr>
      <w:tr w:rsidR="005C273C" w:rsidRPr="00245B0E" w14:paraId="1DCB85BF" w14:textId="77777777" w:rsidTr="005C273C">
        <w:tc>
          <w:tcPr>
            <w:tcW w:w="1000" w:type="pct"/>
          </w:tcPr>
          <w:p w14:paraId="24D6922A" w14:textId="77777777" w:rsidR="005C273C" w:rsidRPr="00245B0E" w:rsidRDefault="00000000" w:rsidP="005C273C">
            <w:sdt>
              <w:sdtPr>
                <w:alias w:val="#Nav: /Header/YourReference"/>
                <w:tag w:val="#Nav: Standard_Sales_Draft_Invoice/1303"/>
                <w:id w:val="520907351"/>
                <w:placeholder>
                  <w:docPart w:val="B0C2B043F3D34C0084D795C2D42292ED"/>
                </w:placeholder>
                <w:dataBinding w:prefixMappings="xmlns:ns0='urn:microsoft-dynamics-nav/reports/Standard_Sales_Draft_Invoice/1303/'" w:xpath="/ns0:NavWordReportXmlPart[1]/ns0:Header[1]/ns0:YourReference[1]" w:storeItemID="{8BA84319-D8C1-4224-8CF4-AB8D628A777C}"/>
                <w:text/>
              </w:sdtPr>
              <w:sdtContent>
                <w:r w:rsidR="005C273C" w:rsidRPr="00245B0E">
                  <w:rPr>
                    <w:lang w:val="da-DK"/>
                  </w:rPr>
                  <w:t>YourReference</w:t>
                </w:r>
              </w:sdtContent>
            </w:sdt>
          </w:p>
        </w:tc>
        <w:sdt>
          <w:sdtPr>
            <w:alias w:val="#Nav: /Header/SalesPersonName"/>
            <w:tag w:val="#Nav: Standard_Sales_Draft_Invoice/1303"/>
            <w:id w:val="647404406"/>
            <w:placeholder>
              <w:docPart w:val="8762CFA600EA484C895E036535919189"/>
            </w:placeholder>
            <w:dataBinding w:prefixMappings="xmlns:ns0='urn:microsoft-dynamics-nav/reports/Standard_Sales_Draft_Invoice/1303/'" w:xpath="/ns0:NavWordReportXmlPart[1]/ns0:Header[1]/ns0:SalesPersonName[1]" w:storeItemID="{8BA84319-D8C1-4224-8CF4-AB8D628A777C}"/>
            <w:text/>
          </w:sdtPr>
          <w:sdtContent>
            <w:tc>
              <w:tcPr>
                <w:tcW w:w="1000" w:type="pct"/>
              </w:tcPr>
              <w:p w14:paraId="56B225BB" w14:textId="77777777" w:rsidR="005C273C" w:rsidRPr="00245B0E" w:rsidRDefault="005C273C" w:rsidP="005C273C">
                <w:r w:rsidRPr="00245B0E">
                  <w:rPr>
                    <w:lang w:val="da-DK"/>
                  </w:rPr>
                  <w:t>SalesPersonName</w:t>
                </w:r>
              </w:p>
            </w:tc>
          </w:sdtContent>
        </w:sdt>
        <w:sdt>
          <w:sdtPr>
            <w:alias w:val="#Nav: /Header/PaymentTermsDescription"/>
            <w:tag w:val="#Nav: Standard_Sales_Draft_Invoice/1303"/>
            <w:id w:val="-352657912"/>
            <w:placeholder>
              <w:docPart w:val="64298F63108D4484ADC5C739D6DBB600"/>
            </w:placeholder>
            <w:dataBinding w:prefixMappings="xmlns:ns0='urn:microsoft-dynamics-nav/reports/Standard_Sales_Draft_Invoice/1303/'" w:xpath="/ns0:NavWordReportXmlPart[1]/ns0:Header[1]/ns0:PaymentTermsDescription[1]" w:storeItemID="{8BA84319-D8C1-4224-8CF4-AB8D628A777C}"/>
            <w:text/>
          </w:sdtPr>
          <w:sdtContent>
            <w:tc>
              <w:tcPr>
                <w:tcW w:w="1000" w:type="pct"/>
              </w:tcPr>
              <w:p w14:paraId="0B5E53EC" w14:textId="77777777" w:rsidR="005C273C" w:rsidRPr="00245B0E" w:rsidRDefault="005C273C" w:rsidP="005C273C">
                <w:r w:rsidRPr="00982950">
                  <w:rPr>
                    <w:lang w:val="da-DK"/>
                  </w:rPr>
                  <w:t>PaymentTermsDescription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ShipmentMethodDescription"/>
            <w:tag w:val="#Nav: Standard_Sales_Draft_Invoice/1303"/>
            <w:id w:val="760792698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ShipmentMethodDescription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14:paraId="3CC6482C" w14:textId="77777777" w:rsidR="005C273C" w:rsidRPr="00245B0E" w:rsidRDefault="005C273C" w:rsidP="005C273C">
                <w:r w:rsidRPr="00982950">
                  <w:rPr>
                    <w:lang w:val="da-DK"/>
                  </w:rPr>
                  <w:t>ShipmentMethodDescription</w:t>
                </w:r>
              </w:p>
            </w:tc>
          </w:sdtContent>
        </w:sdt>
        <w:sdt>
          <w:sdtPr>
            <w:rPr>
              <w:lang w:val="da-DK"/>
            </w:rPr>
            <w:alias w:val="#Nav: /Header/CurrencyCode"/>
            <w:tag w:val="#Nav: Standard_Sales_Draft_Invoice/1303"/>
            <w:id w:val="100002"/>
            <w:placeholder>
              <w:docPart w:val="8C59D29E114A44AD86C9351100884520"/>
            </w:placeholder>
            <w:dataBinding w:prefixMappings="xmlns:ns0='urn:microsoft-dynamics-nav/reports/Standard_Sales_Draft_Invoice/1303/'" w:xpath="/ns0:NavWordReportXmlPart[1]/ns0:Header[1]/ns0:CurrencyCode[1]" w:storeItemID="{8BA84319-D8C1-4224-8CF4-AB8D628A777C}"/>
            <w:text/>
          </w:sdtPr>
          <w:sdtContent>
            <w:tc>
              <w:tcPr>
                <w:tcW w:w="1000" w:type="pct"/>
                <w:tcMar>
                  <w:right w:w="0" w:type="dxa"/>
                </w:tcMar>
              </w:tcPr>
              <w:p w14:paraId="68B65B97" w14:textId="23356116" w:rsidR="005C273C" w:rsidRPr="00245B0E" w:rsidRDefault="003174A8" w:rsidP="005C273C">
                <w:r>
                  <w:rPr>
                    <w:lang w:val="da-DK"/>
                  </w:rPr>
                  <w:t>CurencyCode</w:t>
                </w:r>
              </w:p>
            </w:tc>
          </w:sdtContent>
        </w:sdt>
      </w:tr>
    </w:tbl>
    <w:sdt>
      <w:sdtPr>
        <w:alias w:val="#Nav: /Header/WorkDescriptionLines"/>
        <w:tag w:val="#Nav: Standard_Sales_Draft_Invoice/1303"/>
        <w:id w:val="2025741301"/>
        <w15:dataBinding w:prefixMappings="xmlns:ns0='urn:microsoft-dynamics-nav/reports/Standard_Sales_Draft_Invoice/1303/' " w:xpath="/ns0:NavWordReportXmlPart[1]/ns0:Header[1]/ns0:WorkDescriptionLines" w:storeItemID="{8BA84319-D8C1-4224-8CF4-AB8D628A777C}"/>
        <w15:repeatingSection/>
      </w:sdtPr>
      <w:sdtContent>
        <w:sdt>
          <w:sdtPr>
            <w:id w:val="-1283341880"/>
            <w:placeholder>
              <w:docPart w:val="DefaultPlaceholder_-1854013436"/>
            </w:placeholder>
            <w15:repeatingSectionItem/>
          </w:sdtPr>
          <w:sdtContent>
            <w:sdt>
              <w:sdtPr>
                <w:alias w:val="#Nav: /Header/WorkDescriptionLines/WorkDescriptionLine"/>
                <w:tag w:val="#Nav: Standard_Sales_Draft_Invoice/1303"/>
                <w:id w:val="763962170"/>
                <w:placeholder>
                  <w:docPart w:val="DefaultPlaceholder_-1854013440"/>
                </w:placeholder>
                <w:dataBinding w:prefixMappings="xmlns:ns0='urn:microsoft-dynamics-nav/reports/Standard_Sales_Draft_Invoice/1303/'" w:xpath="/ns0:NavWordReportXmlPart[1]/ns0:Header[1]/ns0:WorkDescriptionLines[1]/ns0:WorkDescriptionLine[1]" w:storeItemID="{8BA84319-D8C1-4224-8CF4-AB8D628A777C}"/>
                <w:text/>
              </w:sdtPr>
              <w:sdtContent>
                <w:p w14:paraId="23D6A7FC" w14:textId="77777777" w:rsidR="005C273C" w:rsidRDefault="00206979" w:rsidP="00F52131">
                  <w:pPr>
                    <w:pStyle w:val="NoSpacing"/>
                  </w:pPr>
                  <w:r>
                    <w:rPr>
                      <w:lang w:val="da-DK"/>
                    </w:rPr>
                    <w:t>WorkDescriptionLine</w:t>
                  </w:r>
                </w:p>
              </w:sdtContent>
            </w:sdt>
          </w:sdtContent>
        </w:sdt>
      </w:sdtContent>
    </w:sdt>
    <w:p w14:paraId="7CF73FD7" w14:textId="77777777" w:rsidR="00206979" w:rsidRPr="000D5A6D" w:rsidRDefault="00206979" w:rsidP="005C273C">
      <w:pPr>
        <w:pStyle w:val="NoSpacing"/>
      </w:pPr>
    </w:p>
    <w:tbl>
      <w:tblPr>
        <w:tblStyle w:val="TableGrid"/>
        <w:tblW w:w="5000" w:type="pct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113" w:type="dxa"/>
        </w:tblCellMar>
        <w:tblLook w:val="04A0" w:firstRow="1" w:lastRow="0" w:firstColumn="1" w:lastColumn="0" w:noHBand="0" w:noVBand="1"/>
      </w:tblPr>
      <w:tblGrid>
        <w:gridCol w:w="997"/>
        <w:gridCol w:w="3087"/>
        <w:gridCol w:w="926"/>
        <w:gridCol w:w="845"/>
        <w:gridCol w:w="1438"/>
        <w:gridCol w:w="758"/>
        <w:gridCol w:w="731"/>
        <w:gridCol w:w="1757"/>
      </w:tblGrid>
      <w:tr w:rsidR="005C273C" w:rsidRPr="00543913" w14:paraId="7F7D268F" w14:textId="77777777" w:rsidTr="009B0858">
        <w:trPr>
          <w:cantSplit/>
          <w:trHeight w:val="546"/>
          <w:tblHeader/>
        </w:trPr>
        <w:sdt>
          <w:sdtPr>
            <w:alias w:val="#Nav: /Header/Line/ItemNo_Line_Lbl"/>
            <w:tag w:val="#Nav: Standard_Sales_Draft_Invoice/1303"/>
            <w:id w:val="771446451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ItemNo_Line_Lbl[1]" w:storeItemID="{8BA84319-D8C1-4224-8CF4-AB8D628A777C}"/>
            <w:text/>
          </w:sdtPr>
          <w:sdtContent>
            <w:tc>
              <w:tcPr>
                <w:tcW w:w="997" w:type="dxa"/>
                <w:vAlign w:val="bottom"/>
              </w:tcPr>
              <w:p w14:paraId="34591E62" w14:textId="77777777" w:rsidR="005C273C" w:rsidRPr="00543913" w:rsidRDefault="005C273C" w:rsidP="00DB757F">
                <w:pPr>
                  <w:pStyle w:val="Heading1"/>
                </w:pPr>
                <w:proofErr w:type="spellStart"/>
                <w:r w:rsidRPr="00543913">
                  <w:t>ItemNo_Line_Lbl</w:t>
                </w:r>
                <w:proofErr w:type="spellEnd"/>
              </w:p>
            </w:tc>
          </w:sdtContent>
        </w:sdt>
        <w:sdt>
          <w:sdtPr>
            <w:alias w:val="#Nav: /Header/Line/Description_Line_Lbl"/>
            <w:tag w:val="#Nav: Standard_Sales_Draft_Invoice/1303"/>
            <w:id w:val="154539984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Description_Line_Lbl[1]" w:storeItemID="{8BA84319-D8C1-4224-8CF4-AB8D628A777C}"/>
            <w:text/>
          </w:sdtPr>
          <w:sdtContent>
            <w:tc>
              <w:tcPr>
                <w:tcW w:w="3084" w:type="dxa"/>
                <w:vAlign w:val="bottom"/>
              </w:tcPr>
              <w:p w14:paraId="59EF5211" w14:textId="77777777" w:rsidR="005C273C" w:rsidRPr="00543913" w:rsidRDefault="005C273C" w:rsidP="00DB757F">
                <w:pPr>
                  <w:pStyle w:val="Heading1"/>
                </w:pPr>
                <w:proofErr w:type="spellStart"/>
                <w:r w:rsidRPr="00543913">
                  <w:t>Description_Line_Lbl</w:t>
                </w:r>
                <w:proofErr w:type="spellEnd"/>
              </w:p>
            </w:tc>
          </w:sdtContent>
        </w:sdt>
        <w:sdt>
          <w:sdtPr>
            <w:alias w:val="#Nav: /Header/Line/Quantity_Line_Lbl"/>
            <w:tag w:val="#Nav: Standard_Sales_Draft_Invoice/1303"/>
            <w:id w:val="616415257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Quantity_Line_Lbl[1]" w:storeItemID="{8BA84319-D8C1-4224-8CF4-AB8D628A777C}"/>
            <w:text/>
          </w:sdtPr>
          <w:sdtContent>
            <w:tc>
              <w:tcPr>
                <w:tcW w:w="925" w:type="dxa"/>
                <w:vAlign w:val="bottom"/>
              </w:tcPr>
              <w:p w14:paraId="4D2C466B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Quantity_Line_Lbl</w:t>
                </w:r>
                <w:proofErr w:type="spellEnd"/>
              </w:p>
            </w:tc>
          </w:sdtContent>
        </w:sdt>
        <w:tc>
          <w:tcPr>
            <w:tcW w:w="844" w:type="dxa"/>
            <w:vAlign w:val="bottom"/>
          </w:tcPr>
          <w:p w14:paraId="36965475" w14:textId="77777777" w:rsidR="005C273C" w:rsidRPr="00543913" w:rsidRDefault="005C273C" w:rsidP="00DB757F">
            <w:pPr>
              <w:pStyle w:val="Heading1"/>
            </w:pPr>
          </w:p>
        </w:tc>
        <w:sdt>
          <w:sdtPr>
            <w:alias w:val="#Nav: /Header/Line/UnitPrice_Lbl"/>
            <w:tag w:val="#Nav: Standard_Sales_Draft_Invoice/1303"/>
            <w:id w:val="-152107923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UnitPrice_Lbl[1]" w:storeItemID="{8BA84319-D8C1-4224-8CF4-AB8D628A777C}"/>
            <w:text/>
          </w:sdtPr>
          <w:sdtContent>
            <w:tc>
              <w:tcPr>
                <w:tcW w:w="1437" w:type="dxa"/>
                <w:vAlign w:val="bottom"/>
              </w:tcPr>
              <w:p w14:paraId="4032E153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UnitPrice_Lbl</w:t>
                </w:r>
                <w:proofErr w:type="spellEnd"/>
              </w:p>
            </w:tc>
          </w:sdtContent>
        </w:sdt>
        <w:tc>
          <w:tcPr>
            <w:tcW w:w="757" w:type="dxa"/>
            <w:vAlign w:val="bottom"/>
          </w:tcPr>
          <w:p w14:paraId="7AFAF84D" w14:textId="77777777" w:rsidR="005C273C" w:rsidRPr="00543913" w:rsidRDefault="005C273C" w:rsidP="00DB757F">
            <w:pPr>
              <w:pStyle w:val="Heading1"/>
            </w:pPr>
          </w:p>
        </w:tc>
        <w:sdt>
          <w:sdtPr>
            <w:alias w:val="#Nav: /Header/Line/VATPct_Line_Lbl"/>
            <w:tag w:val="#Nav: Standard_Sales_Draft_Invoice/1303"/>
            <w:id w:val="1291246806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VATPct_Line_Lbl[1]" w:storeItemID="{8BA84319-D8C1-4224-8CF4-AB8D628A777C}"/>
            <w:text/>
          </w:sdtPr>
          <w:sdtContent>
            <w:tc>
              <w:tcPr>
                <w:tcW w:w="730" w:type="dxa"/>
                <w:vAlign w:val="bottom"/>
              </w:tcPr>
              <w:p w14:paraId="0914A94C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VATPct_Line_Lbl</w:t>
                </w:r>
                <w:proofErr w:type="spellEnd"/>
              </w:p>
            </w:tc>
          </w:sdtContent>
        </w:sdt>
        <w:sdt>
          <w:sdtPr>
            <w:alias w:val="#Nav: /Header/Line/LineAmount_Line_Lbl"/>
            <w:tag w:val="#Nav: Standard_Sales_Draft_Invoice/1303"/>
            <w:id w:val="153223453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Line[1]/ns0:LineAmount_Line_Lbl[1]" w:storeItemID="{8BA84319-D8C1-4224-8CF4-AB8D628A777C}"/>
            <w:text/>
          </w:sdtPr>
          <w:sdtContent>
            <w:tc>
              <w:tcPr>
                <w:tcW w:w="1755" w:type="dxa"/>
                <w:tcMar>
                  <w:right w:w="0" w:type="dxa"/>
                </w:tcMar>
                <w:vAlign w:val="bottom"/>
              </w:tcPr>
              <w:p w14:paraId="78AF7DE1" w14:textId="77777777" w:rsidR="005C273C" w:rsidRPr="00543913" w:rsidRDefault="005C273C" w:rsidP="00DB757F">
                <w:pPr>
                  <w:pStyle w:val="Heading1"/>
                  <w:jc w:val="right"/>
                </w:pPr>
                <w:proofErr w:type="spellStart"/>
                <w:r w:rsidRPr="00543913">
                  <w:t>LineAmount_Line_Lbl</w:t>
                </w:r>
                <w:proofErr w:type="spellEnd"/>
              </w:p>
            </w:tc>
          </w:sdtContent>
        </w:sdt>
      </w:tr>
      <w:tr w:rsidR="005C273C" w:rsidRPr="005C273C" w14:paraId="7A24A2AD" w14:textId="77777777" w:rsidTr="009B0858">
        <w:trPr>
          <w:cantSplit/>
          <w:trHeight w:val="182"/>
        </w:trPr>
        <w:tc>
          <w:tcPr>
            <w:tcW w:w="997" w:type="dxa"/>
          </w:tcPr>
          <w:p w14:paraId="7F3D25AB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3084" w:type="dxa"/>
          </w:tcPr>
          <w:p w14:paraId="67DB1CB6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925" w:type="dxa"/>
          </w:tcPr>
          <w:p w14:paraId="5BE95B3D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44" w:type="dxa"/>
          </w:tcPr>
          <w:p w14:paraId="225E2D4C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437" w:type="dxa"/>
          </w:tcPr>
          <w:p w14:paraId="11FC72EF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57" w:type="dxa"/>
          </w:tcPr>
          <w:p w14:paraId="1CD208C1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30" w:type="dxa"/>
          </w:tcPr>
          <w:p w14:paraId="40A683FE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755" w:type="dxa"/>
            <w:tcMar>
              <w:right w:w="0" w:type="dxa"/>
            </w:tcMar>
          </w:tcPr>
          <w:p w14:paraId="4F2283BC" w14:textId="77777777" w:rsidR="005C273C" w:rsidRPr="005C273C" w:rsidRDefault="005C273C" w:rsidP="005C273C">
            <w:pPr>
              <w:pStyle w:val="NoSpacing"/>
            </w:pPr>
          </w:p>
        </w:tc>
      </w:tr>
      <w:sdt>
        <w:sdtPr>
          <w:alias w:val="#Nav: /Header/Line"/>
          <w:tag w:val="#Nav: Standard_Sales_Draft_Invoice/1303"/>
          <w:id w:val="1327254768"/>
          <w15:dataBinding w:prefixMappings="xmlns:ns0='urn:microsoft-dynamics-nav/reports/Standard_Sales_Draft_Invoice/1303/' " w:xpath="/ns0:NavWordReportXmlPart[1]/ns0:Header[1]/ns0:Line" w:storeItemID="{8BA84319-D8C1-4224-8CF4-AB8D628A777C}"/>
          <w15:repeatingSection/>
        </w:sdtPr>
        <w:sdtContent>
          <w:sdt>
            <w:sdtPr>
              <w:id w:val="872800820"/>
              <w:placeholder>
                <w:docPart w:val="F0282430B4D44F4290830D9288D14D3B"/>
              </w:placeholder>
              <w15:repeatingSectionItem/>
            </w:sdtPr>
            <w:sdtContent>
              <w:tr w:rsidR="005C273C" w:rsidRPr="005C273C" w14:paraId="4ACC635B" w14:textId="77777777" w:rsidTr="009B0858">
                <w:trPr>
                  <w:cantSplit/>
                  <w:trHeight w:val="227"/>
                </w:trPr>
                <w:sdt>
                  <w:sdtPr>
                    <w:alias w:val="#Nav: /Header/Line/ItemNo_Line"/>
                    <w:tag w:val="#Nav: Standard_Sales_Draft_Invoice/1303"/>
                    <w:id w:val="-1032108260"/>
                    <w:placeholder>
                      <w:docPart w:val="DEB5D457638B4B3BADC17E5F83CD3BEA"/>
                    </w:placeholder>
                    <w:dataBinding w:prefixMappings="xmlns:ns0='urn:microsoft-dynamics-nav/reports/Standard_Sales_Draft_Invoice/1303/'" w:xpath="/ns0:NavWordReportXmlPart[1]/ns0:Header[1]/ns0:Line[1]/ns0:ItemNo_Line[1]" w:storeItemID="{8BA84319-D8C1-4224-8CF4-AB8D628A777C}"/>
                    <w:text/>
                  </w:sdtPr>
                  <w:sdtContent>
                    <w:tc>
                      <w:tcPr>
                        <w:tcW w:w="997" w:type="dxa"/>
                        <w:tcBorders>
                          <w:bottom w:val="single" w:sz="4" w:space="0" w:color="auto"/>
                        </w:tcBorders>
                      </w:tcPr>
                      <w:p w14:paraId="6A81CFD0" w14:textId="77777777" w:rsidR="005C273C" w:rsidRPr="005C273C" w:rsidRDefault="005C273C" w:rsidP="00F52131">
                        <w:proofErr w:type="spellStart"/>
                        <w:r w:rsidRPr="005C273C">
                          <w:t>ItemNo_Line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Description_Line"/>
                    <w:tag w:val="#Nav: Standard_Sales_Draft_Invoice/1303"/>
                    <w:id w:val="-1420935410"/>
                    <w:placeholder>
                      <w:docPart w:val="02FCF6F021E849649C78D8D7580E8391"/>
                    </w:placeholder>
                    <w:dataBinding w:prefixMappings="xmlns:ns0='urn:microsoft-dynamics-nav/reports/Standard_Sales_Draft_Invoice/1303/'" w:xpath="/ns0:NavWordReportXmlPart[1]/ns0:Header[1]/ns0:Line[1]/ns0:Description_Line[1]" w:storeItemID="{8BA84319-D8C1-4224-8CF4-AB8D628A777C}"/>
                    <w:text/>
                  </w:sdtPr>
                  <w:sdtContent>
                    <w:tc>
                      <w:tcPr>
                        <w:tcW w:w="3084" w:type="dxa"/>
                        <w:tcBorders>
                          <w:bottom w:val="single" w:sz="4" w:space="0" w:color="auto"/>
                        </w:tcBorders>
                      </w:tcPr>
                      <w:p w14:paraId="110E6044" w14:textId="77777777" w:rsidR="005C273C" w:rsidRPr="005C273C" w:rsidRDefault="005C273C" w:rsidP="00F52131">
                        <w:proofErr w:type="spellStart"/>
                        <w:r w:rsidRPr="005C273C">
                          <w:t>Description_Line</w:t>
                        </w:r>
                        <w:proofErr w:type="spellEnd"/>
                      </w:p>
                    </w:tc>
                  </w:sdtContent>
                </w:sdt>
                <w:tc>
                  <w:tcPr>
                    <w:tcW w:w="925" w:type="dxa"/>
                    <w:tcBorders>
                      <w:bottom w:val="single" w:sz="4" w:space="0" w:color="auto"/>
                    </w:tcBorders>
                  </w:tcPr>
                  <w:p w14:paraId="6F8FD449" w14:textId="77777777" w:rsidR="005C273C" w:rsidRPr="005C273C" w:rsidRDefault="00000000" w:rsidP="00D241D5">
                    <w:pPr>
                      <w:jc w:val="right"/>
                    </w:pPr>
                    <w:sdt>
                      <w:sdtPr>
                        <w:alias w:val="#Nav: /Header/Line/Quantity_Line"/>
                        <w:tag w:val="#Nav: Standard_Sales_Draft_Invoice/1303"/>
                        <w:id w:val="382909601"/>
                        <w:placeholder>
                          <w:docPart w:val="1C4445099D0747588FD8AE93C1DFA82F"/>
                        </w:placeholder>
                        <w:dataBinding w:prefixMappings="xmlns:ns0='urn:microsoft-dynamics-nav/reports/Standard_Sales_Draft_Invoice/1303/'" w:xpath="/ns0:NavWordReportXmlPart[1]/ns0:Header[1]/ns0:Line[1]/ns0:Quantity_Line[1]" w:storeItemID="{8BA84319-D8C1-4224-8CF4-AB8D628A777C}"/>
                        <w:text/>
                      </w:sdtPr>
                      <w:sdtContent>
                        <w:proofErr w:type="spellStart"/>
                        <w:r w:rsidR="005C273C" w:rsidRPr="005C273C">
                          <w:t>Quantity_Line</w:t>
                        </w:r>
                        <w:proofErr w:type="spellEnd"/>
                      </w:sdtContent>
                    </w:sdt>
                    <w:r w:rsidR="005C273C" w:rsidRPr="005C273C">
                      <w:t xml:space="preserve"> </w:t>
                    </w:r>
                  </w:p>
                </w:tc>
                <w:sdt>
                  <w:sdtPr>
                    <w:alias w:val="#Nav: /Header/Line/UnitOfMeasure"/>
                    <w:tag w:val="#Nav: Standard_Sales_Draft_Invoice/1303"/>
                    <w:id w:val="436108881"/>
                    <w:placeholder>
                      <w:docPart w:val="6D6A3BA876A641639F7A526F3BFAFBB0"/>
                    </w:placeholder>
                    <w:dataBinding w:prefixMappings="xmlns:ns0='urn:microsoft-dynamics-nav/reports/Standard_Sales_Draft_Invoice/1303/'" w:xpath="/ns0:NavWordReportXmlPart[1]/ns0:Header[1]/ns0:Line[1]/ns0:UnitOfMeasure[1]" w:storeItemID="{8BA84319-D8C1-4224-8CF4-AB8D628A777C}"/>
                    <w:text/>
                  </w:sdtPr>
                  <w:sdtContent>
                    <w:tc>
                      <w:tcPr>
                        <w:tcW w:w="844" w:type="dxa"/>
                        <w:tcBorders>
                          <w:bottom w:val="single" w:sz="4" w:space="0" w:color="auto"/>
                        </w:tcBorders>
                      </w:tcPr>
                      <w:p w14:paraId="7BCFEE93" w14:textId="77777777" w:rsidR="005C273C" w:rsidRPr="005C273C" w:rsidRDefault="005C273C" w:rsidP="00F52131">
                        <w:pPr>
                          <w:jc w:val="right"/>
                        </w:pPr>
                        <w:proofErr w:type="spellStart"/>
                        <w:r w:rsidRPr="005C273C">
                          <w:t>UnitOfMeasure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UnitPrice"/>
                    <w:tag w:val="#Nav: Standard_Sales_Draft_Invoice/1303"/>
                    <w:id w:val="773364929"/>
                    <w:placeholder>
                      <w:docPart w:val="EACE6141740F4759B8BAA80F2436F018"/>
                    </w:placeholder>
                    <w:dataBinding w:prefixMappings="xmlns:ns0='urn:microsoft-dynamics-nav/reports/Standard_Sales_Draft_Invoice/1303/'" w:xpath="/ns0:NavWordReportXmlPart[1]/ns0:Header[1]/ns0:Line[1]/ns0:UnitPrice[1]" w:storeItemID="{8BA84319-D8C1-4224-8CF4-AB8D628A777C}"/>
                    <w:text/>
                  </w:sdtPr>
                  <w:sdtContent>
                    <w:tc>
                      <w:tcPr>
                        <w:tcW w:w="1437" w:type="dxa"/>
                        <w:tcBorders>
                          <w:bottom w:val="single" w:sz="4" w:space="0" w:color="auto"/>
                        </w:tcBorders>
                      </w:tcPr>
                      <w:p w14:paraId="7300798E" w14:textId="77777777" w:rsidR="005C273C" w:rsidRPr="005C273C" w:rsidRDefault="005C273C" w:rsidP="00F52131">
                        <w:pPr>
                          <w:jc w:val="right"/>
                        </w:pPr>
                        <w:proofErr w:type="spellStart"/>
                        <w:r w:rsidRPr="005C273C">
                          <w:t>UnitPrice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DiscountPercentText_Line"/>
                    <w:tag w:val="#Nav: Standard_Sales_Draft_Invoice/1303"/>
                    <w:id w:val="114875444"/>
                    <w:placeholder>
                      <w:docPart w:val="244D1BD89CCD442AB7CB0E4058E2F3C1"/>
                    </w:placeholder>
                    <w:dataBinding w:prefixMappings="xmlns:ns0='urn:microsoft-dynamics-nav/reports/Standard_Sales_Draft_Invoice/1303/'" w:xpath="/ns0:NavWordReportXmlPart[1]/ns0:Header[1]/ns0:Line[1]/ns0:LineDiscountPercentText_Line[1]" w:storeItemID="{8BA84319-D8C1-4224-8CF4-AB8D628A777C}"/>
                    <w:text/>
                  </w:sdtPr>
                  <w:sdtContent>
                    <w:tc>
                      <w:tcPr>
                        <w:tcW w:w="757" w:type="dxa"/>
                        <w:tcBorders>
                          <w:bottom w:val="single" w:sz="4" w:space="0" w:color="auto"/>
                        </w:tcBorders>
                      </w:tcPr>
                      <w:p w14:paraId="74443C09" w14:textId="77777777" w:rsidR="005C273C" w:rsidRPr="005C273C" w:rsidRDefault="005C273C" w:rsidP="00F52131">
                        <w:pPr>
                          <w:jc w:val="right"/>
                        </w:pPr>
                        <w:proofErr w:type="spellStart"/>
                        <w:r w:rsidRPr="005C273C">
                          <w:t>LineDiscountPercentText_Line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VATPct_Line"/>
                    <w:tag w:val="#Nav: Standard_Sales_Draft_Invoice/1303"/>
                    <w:id w:val="1684940473"/>
                    <w:placeholder>
                      <w:docPart w:val="7694C953668D42F5930B18E0AA40B719"/>
                    </w:placeholder>
                    <w:dataBinding w:prefixMappings="xmlns:ns0='urn:microsoft-dynamics-nav/reports/Standard_Sales_Draft_Invoice/1303/'" w:xpath="/ns0:NavWordReportXmlPart[1]/ns0:Header[1]/ns0:Line[1]/ns0:VATPct_Line[1]" w:storeItemID="{8BA84319-D8C1-4224-8CF4-AB8D628A777C}"/>
                    <w:text/>
                  </w:sdtPr>
                  <w:sdtContent>
                    <w:tc>
                      <w:tcPr>
                        <w:tcW w:w="730" w:type="dxa"/>
                        <w:tcBorders>
                          <w:bottom w:val="single" w:sz="4" w:space="0" w:color="auto"/>
                        </w:tcBorders>
                      </w:tcPr>
                      <w:p w14:paraId="78C0246B" w14:textId="77777777" w:rsidR="005C273C" w:rsidRPr="005C273C" w:rsidRDefault="005C273C" w:rsidP="00F52131">
                        <w:pPr>
                          <w:jc w:val="right"/>
                        </w:pPr>
                        <w:proofErr w:type="spellStart"/>
                        <w:r w:rsidRPr="005C273C">
                          <w:t>VATPct_Line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Line/LineAmount_Line"/>
                    <w:tag w:val="#Nav: Standard_Sales_Draft_Invoice/1303"/>
                    <w:id w:val="-1829895906"/>
                    <w:placeholder>
                      <w:docPart w:val="34B5636816334117AF7CC33826250A39"/>
                    </w:placeholder>
                    <w:dataBinding w:prefixMappings="xmlns:ns0='urn:microsoft-dynamics-nav/reports/Standard_Sales_Draft_Invoice/1303/'" w:xpath="/ns0:NavWordReportXmlPart[1]/ns0:Header[1]/ns0:Line[1]/ns0:LineAmount_Line[1]" w:storeItemID="{8BA84319-D8C1-4224-8CF4-AB8D628A777C}"/>
                    <w:text/>
                  </w:sdtPr>
                  <w:sdtContent>
                    <w:tc>
                      <w:tcPr>
                        <w:tcW w:w="1755" w:type="dxa"/>
                        <w:tcBorders>
                          <w:bottom w:val="single" w:sz="4" w:space="0" w:color="auto"/>
                        </w:tcBorders>
                        <w:tcMar>
                          <w:right w:w="0" w:type="dxa"/>
                        </w:tcMar>
                      </w:tcPr>
                      <w:p w14:paraId="7E422683" w14:textId="77777777" w:rsidR="005C273C" w:rsidRPr="005C273C" w:rsidRDefault="005C273C" w:rsidP="00F52131">
                        <w:pPr>
                          <w:jc w:val="right"/>
                        </w:pPr>
                        <w:proofErr w:type="spellStart"/>
                        <w:r w:rsidRPr="005C273C">
                          <w:t>LineAmount_Line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5C273C" w:rsidRPr="005C273C" w14:paraId="5462706A" w14:textId="77777777" w:rsidTr="009B0858">
        <w:trPr>
          <w:cantSplit/>
          <w:trHeight w:val="227"/>
        </w:trPr>
        <w:tc>
          <w:tcPr>
            <w:tcW w:w="997" w:type="dxa"/>
            <w:tcBorders>
              <w:top w:val="single" w:sz="4" w:space="0" w:color="auto"/>
            </w:tcBorders>
          </w:tcPr>
          <w:p w14:paraId="1E0C65F7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3084" w:type="dxa"/>
            <w:tcBorders>
              <w:top w:val="single" w:sz="4" w:space="0" w:color="auto"/>
            </w:tcBorders>
          </w:tcPr>
          <w:p w14:paraId="5CB06848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925" w:type="dxa"/>
            <w:tcBorders>
              <w:top w:val="single" w:sz="4" w:space="0" w:color="auto"/>
            </w:tcBorders>
          </w:tcPr>
          <w:p w14:paraId="769D6ACB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44" w:type="dxa"/>
            <w:tcBorders>
              <w:top w:val="single" w:sz="4" w:space="0" w:color="auto"/>
            </w:tcBorders>
          </w:tcPr>
          <w:p w14:paraId="1016E962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437" w:type="dxa"/>
            <w:tcBorders>
              <w:top w:val="single" w:sz="4" w:space="0" w:color="auto"/>
            </w:tcBorders>
          </w:tcPr>
          <w:p w14:paraId="5A03FCFD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57" w:type="dxa"/>
            <w:tcBorders>
              <w:top w:val="single" w:sz="4" w:space="0" w:color="auto"/>
            </w:tcBorders>
          </w:tcPr>
          <w:p w14:paraId="660D4C13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730" w:type="dxa"/>
            <w:tcBorders>
              <w:top w:val="single" w:sz="4" w:space="0" w:color="auto"/>
            </w:tcBorders>
          </w:tcPr>
          <w:p w14:paraId="272C70C3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755" w:type="dxa"/>
            <w:tcBorders>
              <w:top w:val="single" w:sz="4" w:space="0" w:color="auto"/>
            </w:tcBorders>
            <w:tcMar>
              <w:right w:w="0" w:type="dxa"/>
            </w:tcMar>
          </w:tcPr>
          <w:p w14:paraId="6EEEA5FB" w14:textId="77777777" w:rsidR="005C273C" w:rsidRPr="005C273C" w:rsidRDefault="005C273C" w:rsidP="005C273C">
            <w:pPr>
              <w:pStyle w:val="NoSpacing"/>
            </w:pPr>
          </w:p>
        </w:tc>
      </w:tr>
      <w:sdt>
        <w:sdtPr>
          <w:alias w:val="#Nav: /Header/ReportTotalsLine"/>
          <w:tag w:val="#Nav: Standard_Sales_Draft_Invoice/1303"/>
          <w:id w:val="1981810996"/>
          <w15:dataBinding w:prefixMappings="xmlns:ns0='urn:microsoft-dynamics-nav/reports/Standard_Sales_Draft_Invoice/1303/' " w:xpath="/ns0:NavWordReportXmlPart[1]/ns0:Header[1]/ns0:ReportTotalsLine" w:storeItemID="{8BA84319-D8C1-4224-8CF4-AB8D628A777C}"/>
          <w15:repeatingSection/>
        </w:sdtPr>
        <w:sdtContent>
          <w:sdt>
            <w:sdtPr>
              <w:id w:val="768507247"/>
              <w:placeholder>
                <w:docPart w:val="F0282430B4D44F4290830D9288D14D3B"/>
              </w:placeholder>
              <w15:repeatingSectionItem/>
            </w:sdtPr>
            <w:sdtContent>
              <w:tr w:rsidR="005C273C" w:rsidRPr="005C273C" w14:paraId="6F0CF770" w14:textId="77777777" w:rsidTr="009B0858">
                <w:trPr>
                  <w:cantSplit/>
                  <w:trHeight w:val="227"/>
                </w:trPr>
                <w:tc>
                  <w:tcPr>
                    <w:tcW w:w="997" w:type="dxa"/>
                  </w:tcPr>
                  <w:p w14:paraId="5F7F7171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tc>
                  <w:tcPr>
                    <w:tcW w:w="3084" w:type="dxa"/>
                  </w:tcPr>
                  <w:p w14:paraId="372FDB36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tc>
                  <w:tcPr>
                    <w:tcW w:w="925" w:type="dxa"/>
                  </w:tcPr>
                  <w:p w14:paraId="41F97451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tc>
                  <w:tcPr>
                    <w:tcW w:w="844" w:type="dxa"/>
                  </w:tcPr>
                  <w:p w14:paraId="19F02F21" w14:textId="77777777" w:rsidR="005C273C" w:rsidRPr="005C273C" w:rsidRDefault="005C273C" w:rsidP="005C273C">
                    <w:pPr>
                      <w:pStyle w:val="NoSpacing"/>
                    </w:pPr>
                  </w:p>
                </w:tc>
                <w:sdt>
                  <w:sdtPr>
                    <w:alias w:val="#Nav: /Header/ReportTotalsLine/Description_ReportTotalsLine"/>
                    <w:tag w:val="#Nav: Standard_Sales_Draft_Invoice/1303"/>
                    <w:id w:val="1468313313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Description_ReportTotalsLine[1]" w:storeItemID="{8BA84319-D8C1-4224-8CF4-AB8D628A777C}"/>
                    <w:text/>
                  </w:sdtPr>
                  <w:sdtContent>
                    <w:tc>
                      <w:tcPr>
                        <w:tcW w:w="2924" w:type="dxa"/>
                        <w:gridSpan w:val="3"/>
                      </w:tcPr>
                      <w:p w14:paraId="2E4CC773" w14:textId="77777777" w:rsidR="005C273C" w:rsidRPr="005C273C" w:rsidRDefault="005C273C" w:rsidP="00F52131">
                        <w:pPr>
                          <w:pStyle w:val="NoSpacing"/>
                          <w:jc w:val="right"/>
                        </w:pPr>
                        <w:proofErr w:type="spellStart"/>
                        <w:r w:rsidRPr="005C273C">
                          <w:t>Description_ReportTotalsLine</w:t>
                        </w:r>
                        <w:proofErr w:type="spellEnd"/>
                      </w:p>
                    </w:tc>
                  </w:sdtContent>
                </w:sdt>
                <w:sdt>
                  <w:sdtPr>
                    <w:alias w:val="#Nav: /Header/ReportTotalsLine/Amount_ReportTotalsLine"/>
                    <w:tag w:val="#Nav: Standard_Sales_Draft_Invoice/1303"/>
                    <w:id w:val="1520812946"/>
                    <w:placeholder>
                      <w:docPart w:val="2E83E9F4BA244B06B4DB5D21636C1E0A"/>
                    </w:placeholder>
                    <w:dataBinding w:prefixMappings="xmlns:ns0='urn:microsoft-dynamics-nav/reports/Standard_Sales_Draft_Invoice/1303/'" w:xpath="/ns0:NavWordReportXmlPart[1]/ns0:Header[1]/ns0:ReportTotalsLine[1]/ns0:Amount_ReportTotalsLine[1]" w:storeItemID="{8BA84319-D8C1-4224-8CF4-AB8D628A777C}"/>
                    <w:text/>
                  </w:sdtPr>
                  <w:sdtContent>
                    <w:tc>
                      <w:tcPr>
                        <w:tcW w:w="1755" w:type="dxa"/>
                        <w:tcMar>
                          <w:right w:w="0" w:type="dxa"/>
                        </w:tcMar>
                      </w:tcPr>
                      <w:p w14:paraId="528C6509" w14:textId="77777777" w:rsidR="005C273C" w:rsidRPr="005C273C" w:rsidRDefault="005C273C" w:rsidP="00F52131">
                        <w:pPr>
                          <w:pStyle w:val="NoSpacing"/>
                          <w:jc w:val="right"/>
                        </w:pPr>
                        <w:proofErr w:type="spellStart"/>
                        <w:r w:rsidRPr="005C273C">
                          <w:t>Amount_ReportTotalsLine</w:t>
                        </w:r>
                        <w:proofErr w:type="spellEnd"/>
                      </w:p>
                    </w:tc>
                  </w:sdtContent>
                </w:sdt>
              </w:tr>
            </w:sdtContent>
          </w:sdt>
        </w:sdtContent>
      </w:sdt>
      <w:tr w:rsidR="005C273C" w:rsidRPr="005C273C" w14:paraId="26C86E45" w14:textId="77777777" w:rsidTr="009B0858">
        <w:trPr>
          <w:cantSplit/>
          <w:trHeight w:val="113"/>
        </w:trPr>
        <w:tc>
          <w:tcPr>
            <w:tcW w:w="997" w:type="dxa"/>
          </w:tcPr>
          <w:p w14:paraId="5F7D767A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3084" w:type="dxa"/>
          </w:tcPr>
          <w:p w14:paraId="6B370AA6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925" w:type="dxa"/>
          </w:tcPr>
          <w:p w14:paraId="39A06476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44" w:type="dxa"/>
          </w:tcPr>
          <w:p w14:paraId="593ADAE8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2924" w:type="dxa"/>
            <w:gridSpan w:val="3"/>
          </w:tcPr>
          <w:p w14:paraId="41ECE088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1755" w:type="dxa"/>
            <w:tcMar>
              <w:right w:w="0" w:type="dxa"/>
            </w:tcMar>
          </w:tcPr>
          <w:p w14:paraId="376E8A9D" w14:textId="77777777" w:rsidR="005C273C" w:rsidRPr="005C273C" w:rsidRDefault="005C273C" w:rsidP="005C273C">
            <w:pPr>
              <w:pStyle w:val="NoSpacing"/>
            </w:pPr>
          </w:p>
        </w:tc>
      </w:tr>
      <w:tr w:rsidR="005C273C" w:rsidRPr="005C273C" w14:paraId="2430F6AB" w14:textId="77777777" w:rsidTr="009B0858">
        <w:trPr>
          <w:cantSplit/>
          <w:trHeight w:val="227"/>
        </w:trPr>
        <w:tc>
          <w:tcPr>
            <w:tcW w:w="997" w:type="dxa"/>
          </w:tcPr>
          <w:p w14:paraId="723B209C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3084" w:type="dxa"/>
          </w:tcPr>
          <w:p w14:paraId="615EEED1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925" w:type="dxa"/>
          </w:tcPr>
          <w:p w14:paraId="11FCA25E" w14:textId="77777777" w:rsidR="005C273C" w:rsidRPr="005C273C" w:rsidRDefault="005C273C" w:rsidP="005C273C">
            <w:pPr>
              <w:pStyle w:val="NoSpacing"/>
            </w:pPr>
          </w:p>
        </w:tc>
        <w:tc>
          <w:tcPr>
            <w:tcW w:w="844" w:type="dxa"/>
          </w:tcPr>
          <w:p w14:paraId="23EDACD8" w14:textId="77777777" w:rsidR="005C273C" w:rsidRPr="005C273C" w:rsidRDefault="005C273C" w:rsidP="005C273C">
            <w:pPr>
              <w:pStyle w:val="NoSpacing"/>
            </w:pPr>
          </w:p>
        </w:tc>
        <w:sdt>
          <w:sdtPr>
            <w:rPr>
              <w:rStyle w:val="Strong"/>
            </w:rPr>
            <w:alias w:val="#Nav: /Header/Totals/TotalIncludingVATText"/>
            <w:tag w:val="#Nav: Standard_Sales_Draft_Invoice/1303"/>
            <w:id w:val="1496384203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IncludingVATText[1]" w:storeItemID="{8BA84319-D8C1-4224-8CF4-AB8D628A777C}"/>
            <w:text/>
          </w:sdtPr>
          <w:sdtContent>
            <w:tc>
              <w:tcPr>
                <w:tcW w:w="2924" w:type="dxa"/>
                <w:gridSpan w:val="3"/>
              </w:tcPr>
              <w:p w14:paraId="700C92E3" w14:textId="77777777" w:rsidR="005C273C" w:rsidRPr="005C273C" w:rsidRDefault="005C273C" w:rsidP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TotalIncludingVATText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alias w:val="#Nav: /Header/Totals/TotalAmountIncludingVAT"/>
            <w:tag w:val="#Nav: Standard_Sales_Draft_Invoice/1303"/>
            <w:id w:val="1661501859"/>
            <w:placeholder>
              <w:docPart w:val="2E83E9F4BA244B06B4DB5D21636C1E0A"/>
            </w:placeholder>
            <w:dataBinding w:prefixMappings="xmlns:ns0='urn:microsoft-dynamics-nav/reports/Standard_Sales_Draft_Invoice/1303/'" w:xpath="/ns0:NavWordReportXmlPart[1]/ns0:Header[1]/ns0:Totals[1]/ns0:TotalAmountIncludingVAT[1]" w:storeItemID="{8BA84319-D8C1-4224-8CF4-AB8D628A777C}"/>
            <w:text/>
          </w:sdtPr>
          <w:sdtContent>
            <w:tc>
              <w:tcPr>
                <w:tcW w:w="1755" w:type="dxa"/>
                <w:tcMar>
                  <w:right w:w="0" w:type="dxa"/>
                </w:tcMar>
              </w:tcPr>
              <w:p w14:paraId="2D6C060D" w14:textId="77777777" w:rsidR="005C273C" w:rsidRPr="005C273C" w:rsidRDefault="005C273C" w:rsidP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 w:rsidRPr="005C273C">
                  <w:rPr>
                    <w:rStyle w:val="Strong"/>
                  </w:rPr>
                  <w:t>TotalAmountIncludingVAT</w:t>
                </w:r>
                <w:proofErr w:type="spellEnd"/>
              </w:p>
            </w:tc>
          </w:sdtContent>
        </w:sdt>
      </w:tr>
      <w:tr w:rsidR="003174A8" w:rsidRPr="005C273C" w14:paraId="58CD4920" w14:textId="77777777" w:rsidTr="009B0858">
        <w:trPr>
          <w:cantSplit/>
          <w:trHeight w:val="227"/>
        </w:trPr>
        <w:tc>
          <w:tcPr>
            <w:tcW w:w="997" w:type="dxa"/>
          </w:tcPr>
          <w:p w14:paraId="0228A6B1" w14:textId="77777777" w:rsidR="003174A8" w:rsidRPr="005C273C" w:rsidRDefault="003174A8" w:rsidP="005C273C">
            <w:pPr>
              <w:pStyle w:val="NoSpacing"/>
            </w:pPr>
          </w:p>
        </w:tc>
        <w:tc>
          <w:tcPr>
            <w:tcW w:w="3084" w:type="dxa"/>
          </w:tcPr>
          <w:p w14:paraId="6C8F7FE8" w14:textId="77777777" w:rsidR="003174A8" w:rsidRPr="005C273C" w:rsidRDefault="003174A8" w:rsidP="005C273C">
            <w:pPr>
              <w:pStyle w:val="NoSpacing"/>
            </w:pPr>
          </w:p>
        </w:tc>
        <w:tc>
          <w:tcPr>
            <w:tcW w:w="925" w:type="dxa"/>
          </w:tcPr>
          <w:p w14:paraId="582ADC8C" w14:textId="77777777" w:rsidR="003174A8" w:rsidRPr="005C273C" w:rsidRDefault="003174A8" w:rsidP="005C273C">
            <w:pPr>
              <w:pStyle w:val="NoSpacing"/>
            </w:pPr>
          </w:p>
        </w:tc>
        <w:tc>
          <w:tcPr>
            <w:tcW w:w="844" w:type="dxa"/>
          </w:tcPr>
          <w:p w14:paraId="7F5BBB9A" w14:textId="77777777" w:rsidR="003174A8" w:rsidRPr="005C273C" w:rsidRDefault="003174A8" w:rsidP="005C273C">
            <w:pPr>
              <w:pStyle w:val="NoSpacing"/>
            </w:pPr>
          </w:p>
        </w:tc>
        <w:sdt>
          <w:sdtPr>
            <w:rPr>
              <w:rStyle w:val="Strong"/>
            </w:rPr>
            <w:id w:val="96222149"/>
            <w:placeholder>
              <w:docPart w:val="DefaultPlaceholder_-1854013440"/>
            </w:placeholder>
            <w:dataBinding w:prefixMappings="xmlns:ns0='urn:microsoft-dynamics-nav/reports/Standard_Sales_Draft_Invoice/1303/' " w:xpath="/ns0:NavWordReportXmlPart[1]/ns0:Header[1]/ns0:CurrencyCode_Lbl[1]" w:storeItemID="{8BA84319-D8C1-4224-8CF4-AB8D628A777C}"/>
            <w:text/>
          </w:sdtPr>
          <w:sdtContent>
            <w:tc>
              <w:tcPr>
                <w:tcW w:w="2924" w:type="dxa"/>
                <w:gridSpan w:val="3"/>
              </w:tcPr>
              <w:p w14:paraId="7D38ED7D" w14:textId="62A9E990" w:rsidR="003174A8" w:rsidRDefault="003174A8" w:rsidP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CurrencyCode_Lbl</w:t>
                </w:r>
                <w:proofErr w:type="spellEnd"/>
              </w:p>
            </w:tc>
          </w:sdtContent>
        </w:sdt>
        <w:sdt>
          <w:sdtPr>
            <w:rPr>
              <w:rStyle w:val="Strong"/>
            </w:rPr>
            <w:id w:val="-1730299938"/>
            <w:placeholder>
              <w:docPart w:val="DefaultPlaceholder_-1854013440"/>
            </w:placeholder>
            <w:dataBinding w:prefixMappings="xmlns:ns0='urn:microsoft-dynamics-nav/reports/Standard_Sales_Draft_Invoice/1303/' " w:xpath="/ns0:NavWordReportXmlPart[1]/ns0:Header[1]/ns0:CurrencyCode[1]" w:storeItemID="{8BA84319-D8C1-4224-8CF4-AB8D628A777C}"/>
            <w:text/>
          </w:sdtPr>
          <w:sdtContent>
            <w:tc>
              <w:tcPr>
                <w:tcW w:w="1755" w:type="dxa"/>
                <w:tcMar>
                  <w:right w:w="0" w:type="dxa"/>
                </w:tcMar>
              </w:tcPr>
              <w:p w14:paraId="0BFBE001" w14:textId="45279E42" w:rsidR="003174A8" w:rsidRDefault="003174A8" w:rsidP="005C273C">
                <w:pPr>
                  <w:pStyle w:val="NoSpacing"/>
                  <w:jc w:val="right"/>
                  <w:rPr>
                    <w:rStyle w:val="Strong"/>
                  </w:rPr>
                </w:pPr>
                <w:proofErr w:type="spellStart"/>
                <w:r>
                  <w:rPr>
                    <w:rStyle w:val="Strong"/>
                  </w:rPr>
                  <w:t>CurencyCode</w:t>
                </w:r>
                <w:proofErr w:type="spellEnd"/>
              </w:p>
            </w:tc>
          </w:sdtContent>
        </w:sdt>
      </w:tr>
    </w:tbl>
    <w:p w14:paraId="0573BEB7" w14:textId="64C8CC10" w:rsidR="005C273C" w:rsidRDefault="005C273C" w:rsidP="00D241D5">
      <w:pPr>
        <w:keepNext/>
        <w:spacing w:after="600"/>
        <w:rPr>
          <w:sz w:val="16"/>
          <w:szCs w:val="16"/>
        </w:rPr>
      </w:pPr>
    </w:p>
    <w:sectPr w:rsidR="005C273C" w:rsidSect="00861EDD">
      <w:headerReference w:type="default" r:id="rId8"/>
      <w:footerReference w:type="default" r:id="rId9"/>
      <w:headerReference w:type="first" r:id="rId10"/>
      <w:footerReference w:type="first" r:id="rId11"/>
      <w:pgSz w:w="12240" w:h="15840" w:code="1"/>
      <w:pgMar w:top="567" w:right="567" w:bottom="567" w:left="1134" w:header="567" w:footer="567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4CFA3AEB" w14:textId="77777777" w:rsidR="000E0EAE" w:rsidRDefault="000E0EAE" w:rsidP="00E40C63">
      <w:pPr>
        <w:spacing w:after="0"/>
      </w:pPr>
      <w:r>
        <w:separator/>
      </w:r>
    </w:p>
  </w:endnote>
  <w:endnote w:type="continuationSeparator" w:id="0">
    <w:p w14:paraId="13A7E5C8" w14:textId="77777777" w:rsidR="000E0EAE" w:rsidRDefault="000E0EAE" w:rsidP="00E40C63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10539"/>
    </w:tblGrid>
    <w:tr w:rsidR="00D241D5" w:rsidRPr="00982950" w14:paraId="346D166B" w14:textId="77777777" w:rsidTr="00D241D5">
      <w:trPr>
        <w:cantSplit/>
        <w:trHeight w:val="227"/>
      </w:trPr>
      <w:tc>
        <w:tcPr>
          <w:tcW w:w="5000" w:type="pct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65379974"/>
            <w:placeholder>
              <w:docPart w:val="793055E079F94161B6DB65B71A1E06D9"/>
            </w:placeholder>
            <w:dataBinding w:prefixMappings="xmlns:ns0='urn:microsoft-dynamics-nav/reports/Standard_Sales_Draft_Invoice/1303/'" w:xpath="/ns0:NavWordReportXmlPart[1]/ns0:Header[1]/ns0:CompanyLegalStatement[1]" w:storeItemID="{8BA84319-D8C1-4224-8CF4-AB8D628A777C}"/>
            <w:text/>
          </w:sdtPr>
          <w:sdtContent>
            <w:p w14:paraId="17BFCECC" w14:textId="77777777" w:rsidR="00D241D5" w:rsidRDefault="00D241D5" w:rsidP="00D241D5">
              <w:pPr>
                <w:pStyle w:val="NoSpacing"/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</w:tbl>
  <w:p w14:paraId="5801C416" w14:textId="77777777" w:rsidR="000E071F" w:rsidRPr="001D1CE2" w:rsidRDefault="000E071F" w:rsidP="001D1CE2">
    <w:pPr>
      <w:pStyle w:val="Footer"/>
      <w:rPr>
        <w:sz w:val="12"/>
        <w:szCs w:val="12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ayout w:type="fixed"/>
      <w:tblCellMar>
        <w:left w:w="0" w:type="dxa"/>
        <w:right w:w="284" w:type="dxa"/>
      </w:tblCellMar>
      <w:tblLook w:val="04A0" w:firstRow="1" w:lastRow="0" w:firstColumn="1" w:lastColumn="0" w:noHBand="0" w:noVBand="1"/>
    </w:tblPr>
    <w:tblGrid>
      <w:gridCol w:w="2634"/>
      <w:gridCol w:w="2635"/>
      <w:gridCol w:w="2635"/>
      <w:gridCol w:w="2635"/>
    </w:tblGrid>
    <w:tr w:rsidR="005C273C" w:rsidRPr="00982950" w14:paraId="036EF24F" w14:textId="77777777" w:rsidTr="006220F3">
      <w:trPr>
        <w:cantSplit/>
        <w:trHeight w:val="227"/>
      </w:trPr>
      <w:tc>
        <w:tcPr>
          <w:tcW w:w="5000" w:type="pct"/>
          <w:gridSpan w:val="4"/>
          <w:tcMar>
            <w:right w:w="0" w:type="dxa"/>
          </w:tcMar>
        </w:tcPr>
        <w:sdt>
          <w:sdtPr>
            <w:rPr>
              <w:lang w:val="da-DK"/>
            </w:rPr>
            <w:alias w:val="#Nav: /Header/CompanyLegalStatement"/>
            <w:tag w:val="#Nav: Standard_Sales_Draft_Invoice/1303"/>
            <w:id w:val="-1233780754"/>
            <w:placeholder>
              <w:docPart w:val="11E91ADE68C44861BD08E0811A89194D"/>
            </w:placeholder>
            <w:dataBinding w:prefixMappings="xmlns:ns0='urn:microsoft-dynamics-nav/reports/Standard_Sales_Draft_Invoice/1303/'" w:xpath="/ns0:NavWordReportXmlPart[1]/ns0:Header[1]/ns0:CompanyLegalStatement[1]" w:storeItemID="{8BA84319-D8C1-4224-8CF4-AB8D628A777C}"/>
            <w:text/>
          </w:sdtPr>
          <w:sdtContent>
            <w:p w14:paraId="3B4FE773" w14:textId="77777777" w:rsidR="005C273C" w:rsidRDefault="005C273C" w:rsidP="005C273C">
              <w:pPr>
                <w:rPr>
                  <w:sz w:val="18"/>
                  <w:szCs w:val="18"/>
                </w:rPr>
              </w:pPr>
              <w:r w:rsidRPr="00543913">
                <w:rPr>
                  <w:lang w:val="da-DK"/>
                </w:rPr>
                <w:t>CompanyLegalStatement</w:t>
              </w:r>
            </w:p>
          </w:sdtContent>
        </w:sdt>
      </w:tc>
    </w:tr>
    <w:tr w:rsidR="005C273C" w:rsidRPr="005C273C" w14:paraId="14ABA427" w14:textId="77777777" w:rsidTr="006220F3">
      <w:trPr>
        <w:cantSplit/>
        <w:trHeight w:val="227"/>
      </w:trPr>
      <w:tc>
        <w:tcPr>
          <w:tcW w:w="1250" w:type="pct"/>
        </w:tcPr>
        <w:p w14:paraId="525277C5" w14:textId="7C1F71B2" w:rsidR="005C273C" w:rsidRPr="005C273C" w:rsidRDefault="005C273C" w:rsidP="005C273C">
          <w:pPr>
            <w:pStyle w:val="Heading2"/>
          </w:pPr>
        </w:p>
      </w:tc>
      <w:sdt>
        <w:sdtPr>
          <w:alias w:val="#Nav: /Header/HomePage_Lbl"/>
          <w:tag w:val="#Nav: Standard_Sales_Draft_Invoice/1303"/>
          <w:id w:val="-1282405612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HomePage_Lbl[1]" w:storeItemID="{8BA84319-D8C1-4224-8CF4-AB8D628A777C}"/>
          <w:text/>
        </w:sdtPr>
        <w:sdtContent>
          <w:tc>
            <w:tcPr>
              <w:tcW w:w="1250" w:type="pct"/>
            </w:tcPr>
            <w:p w14:paraId="40C9ADD0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HomePage_Lbl</w:t>
              </w:r>
              <w:proofErr w:type="spellEnd"/>
            </w:p>
          </w:tc>
        </w:sdtContent>
      </w:sdt>
      <w:sdt>
        <w:sdtPr>
          <w:alias w:val="#Nav: /Header/CompanyPhoneNo_Lbl"/>
          <w:tag w:val="#Nav: Standard_Sales_Draft_Invoice/1303"/>
          <w:id w:val="-1848700174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_Lbl[1]" w:storeItemID="{8BA84319-D8C1-4224-8CF4-AB8D628A777C}"/>
          <w:text/>
        </w:sdtPr>
        <w:sdtContent>
          <w:tc>
            <w:tcPr>
              <w:tcW w:w="1250" w:type="pct"/>
            </w:tcPr>
            <w:p w14:paraId="141DD7F6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CompanyPhoneNo_Lbl</w:t>
              </w:r>
              <w:proofErr w:type="spellEnd"/>
            </w:p>
          </w:tc>
        </w:sdtContent>
      </w:sdt>
      <w:sdt>
        <w:sdtPr>
          <w:alias w:val="#Nav: /Header/EMail_Lbl"/>
          <w:tag w:val="#Nav: Standard_Sales_Draft_Invoice/1303"/>
          <w:id w:val="-1578736837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EMail_Lbl[1]" w:storeItemID="{8BA84319-D8C1-4224-8CF4-AB8D628A777C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57F2B236" w14:textId="77777777" w:rsidR="005C273C" w:rsidRPr="005C273C" w:rsidRDefault="005C273C" w:rsidP="005C273C">
              <w:pPr>
                <w:pStyle w:val="Heading2"/>
              </w:pPr>
              <w:proofErr w:type="spellStart"/>
              <w:r w:rsidRPr="005C273C">
                <w:t>EMail_Lbl</w:t>
              </w:r>
              <w:proofErr w:type="spellEnd"/>
            </w:p>
          </w:tc>
        </w:sdtContent>
      </w:sdt>
    </w:tr>
    <w:tr w:rsidR="005C273C" w:rsidRPr="00543913" w14:paraId="33411D8B" w14:textId="77777777" w:rsidTr="006220F3">
      <w:trPr>
        <w:cantSplit/>
        <w:trHeight w:val="227"/>
      </w:trPr>
      <w:tc>
        <w:tcPr>
          <w:tcW w:w="1250" w:type="pct"/>
        </w:tcPr>
        <w:p w14:paraId="17C51A2D" w14:textId="5D59C661" w:rsidR="005C273C" w:rsidRPr="00543913" w:rsidRDefault="005C273C" w:rsidP="006220F3">
          <w:pPr>
            <w:pStyle w:val="NoSpacing"/>
          </w:pPr>
        </w:p>
      </w:tc>
      <w:sdt>
        <w:sdtPr>
          <w:alias w:val="#Nav: /Header/CompanyHomePage"/>
          <w:tag w:val="#Nav: Standard_Sales_Draft_Invoice/1303"/>
          <w:id w:val="1099912146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HomePage[1]" w:storeItemID="{8BA84319-D8C1-4224-8CF4-AB8D628A777C}"/>
          <w:text/>
        </w:sdtPr>
        <w:sdtContent>
          <w:tc>
            <w:tcPr>
              <w:tcW w:w="1250" w:type="pct"/>
            </w:tcPr>
            <w:p w14:paraId="7F89F80D" w14:textId="77777777" w:rsidR="005C273C" w:rsidRPr="00543913" w:rsidRDefault="005C273C" w:rsidP="006220F3">
              <w:pPr>
                <w:pStyle w:val="NoSpacing"/>
              </w:pPr>
              <w:r w:rsidRPr="00543913">
                <w:rPr>
                  <w:lang w:val="da-DK"/>
                </w:rPr>
                <w:t>CompanyHomePage</w:t>
              </w:r>
            </w:p>
          </w:tc>
        </w:sdtContent>
      </w:sdt>
      <w:sdt>
        <w:sdtPr>
          <w:alias w:val="#Nav: /Header/CompanyPhoneNo"/>
          <w:tag w:val="#Nav: Standard_Sales_Draft_Invoice/1303"/>
          <w:id w:val="204378218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PhoneNo[1]" w:storeItemID="{8BA84319-D8C1-4224-8CF4-AB8D628A777C}"/>
          <w:text/>
        </w:sdtPr>
        <w:sdtContent>
          <w:tc>
            <w:tcPr>
              <w:tcW w:w="1250" w:type="pct"/>
            </w:tcPr>
            <w:p w14:paraId="6AFE0467" w14:textId="77777777" w:rsidR="005C273C" w:rsidRPr="00543913" w:rsidRDefault="005C273C" w:rsidP="006220F3">
              <w:pPr>
                <w:pStyle w:val="NoSpacing"/>
              </w:pPr>
              <w:r>
                <w:rPr>
                  <w:lang w:val="da-DK"/>
                </w:rPr>
                <w:t>CompanyPhoneNo</w:t>
              </w:r>
            </w:p>
          </w:tc>
        </w:sdtContent>
      </w:sdt>
      <w:sdt>
        <w:sdtPr>
          <w:alias w:val="#Nav: /Header/CompanyEMail"/>
          <w:tag w:val="#Nav: Standard_Sales_Draft_Invoice/1303"/>
          <w:id w:val="387000539"/>
          <w:placeholder>
            <w:docPart w:val="F60D021828DE440AB60A57F81B574D32"/>
          </w:placeholder>
          <w:dataBinding w:prefixMappings="xmlns:ns0='urn:microsoft-dynamics-nav/reports/Standard_Sales_Draft_Invoice/1303/'" w:xpath="/ns0:NavWordReportXmlPart[1]/ns0:Header[1]/ns0:CompanyEMail[1]" w:storeItemID="{8BA84319-D8C1-4224-8CF4-AB8D628A777C}"/>
          <w:text/>
        </w:sdtPr>
        <w:sdtContent>
          <w:tc>
            <w:tcPr>
              <w:tcW w:w="1250" w:type="pct"/>
              <w:tcMar>
                <w:right w:w="0" w:type="dxa"/>
              </w:tcMar>
            </w:tcPr>
            <w:p w14:paraId="2DFBE306" w14:textId="77777777" w:rsidR="005C273C" w:rsidRPr="00543913" w:rsidRDefault="005C273C" w:rsidP="006220F3">
              <w:pPr>
                <w:pStyle w:val="NoSpacing"/>
              </w:pPr>
              <w:r>
                <w:rPr>
                  <w:lang w:val="da-DK"/>
                </w:rPr>
                <w:t>CompanyEMail</w:t>
              </w:r>
            </w:p>
          </w:tc>
        </w:sdtContent>
      </w:sdt>
    </w:tr>
  </w:tbl>
  <w:p w14:paraId="64173875" w14:textId="77777777" w:rsidR="005C273C" w:rsidRPr="00D241D5" w:rsidRDefault="005C273C">
    <w:pPr>
      <w:pStyle w:val="Footer"/>
      <w:rPr>
        <w:sz w:val="12"/>
        <w:szCs w:val="12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55FF54AD" w14:textId="77777777" w:rsidR="000E0EAE" w:rsidRDefault="000E0EAE" w:rsidP="00E40C63">
      <w:pPr>
        <w:spacing w:after="0"/>
      </w:pPr>
      <w:r>
        <w:separator/>
      </w:r>
    </w:p>
  </w:footnote>
  <w:footnote w:type="continuationSeparator" w:id="0">
    <w:p w14:paraId="70346488" w14:textId="77777777" w:rsidR="000E0EAE" w:rsidRDefault="000E0EAE" w:rsidP="00E40C63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10196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098"/>
      <w:gridCol w:w="5098"/>
    </w:tblGrid>
    <w:tr w:rsidR="00D6006D" w:rsidRPr="00F52131" w14:paraId="336AC1E9" w14:textId="77777777" w:rsidTr="008E766D">
      <w:tc>
        <w:tcPr>
          <w:tcW w:w="5098" w:type="dxa"/>
        </w:tcPr>
        <w:p w14:paraId="4C2172A8" w14:textId="77777777" w:rsidR="00D241D5" w:rsidRPr="003174A8" w:rsidRDefault="00000000" w:rsidP="00D241D5">
          <w:pPr>
            <w:rPr>
              <w:rStyle w:val="Strong"/>
              <w:lang w:val="fr-CA"/>
            </w:rPr>
          </w:pPr>
          <w:sdt>
            <w:sdtPr>
              <w:rPr>
                <w:rStyle w:val="Strong"/>
                <w:lang w:val="fr-CA"/>
              </w:rPr>
              <w:alias w:val="#Nav: /Header/DocumentTitle_Lbl"/>
              <w:tag w:val="#Nav: Standard_Sales_Draft_Invoice/1303"/>
              <w:id w:val="1061445566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Title_Lbl[1]" w:storeItemID="{8BA84319-D8C1-4224-8CF4-AB8D628A777C}"/>
              <w:text/>
            </w:sdtPr>
            <w:sdtContent>
              <w:proofErr w:type="spellStart"/>
              <w:r w:rsidR="00D241D5" w:rsidRPr="003174A8">
                <w:rPr>
                  <w:rStyle w:val="Strong"/>
                  <w:lang w:val="fr-CA"/>
                </w:rPr>
                <w:t>DocumentTitle_Lbl</w:t>
              </w:r>
              <w:proofErr w:type="spellEnd"/>
            </w:sdtContent>
          </w:sdt>
          <w:r w:rsidR="00D241D5" w:rsidRPr="003174A8">
            <w:rPr>
              <w:rStyle w:val="Strong"/>
              <w:lang w:val="fr-CA"/>
            </w:rPr>
            <w:t xml:space="preserve"> </w:t>
          </w:r>
          <w:sdt>
            <w:sdtPr>
              <w:rPr>
                <w:rStyle w:val="Strong"/>
                <w:lang w:val="fr-CA"/>
              </w:rPr>
              <w:alias w:val="#Nav: /Header/DocumentNo"/>
              <w:tag w:val="#Nav: Standard_Sales_Draft_Invoice/1303"/>
              <w:id w:val="1543556682"/>
              <w:placeholder>
                <w:docPart w:val="C42934AA6A9C4AB7B7AFF124B2496D4D"/>
              </w:placeholder>
              <w:dataBinding w:prefixMappings="xmlns:ns0='urn:microsoft-dynamics-nav/reports/Standard_Sales_Draft_Invoice/1303/'" w:xpath="/ns0:NavWordReportXmlPart[1]/ns0:Header[1]/ns0:DocumentNo[1]" w:storeItemID="{8BA84319-D8C1-4224-8CF4-AB8D628A777C}"/>
              <w:text/>
            </w:sdtPr>
            <w:sdtContent>
              <w:proofErr w:type="spellStart"/>
              <w:r w:rsidR="00D241D5" w:rsidRPr="003174A8">
                <w:rPr>
                  <w:rStyle w:val="Strong"/>
                  <w:lang w:val="fr-CA"/>
                </w:rPr>
                <w:t>DocumentNo</w:t>
              </w:r>
              <w:proofErr w:type="spellEnd"/>
            </w:sdtContent>
          </w:sdt>
        </w:p>
        <w:p w14:paraId="3A387A76" w14:textId="77777777" w:rsidR="00D241D5" w:rsidRPr="003174A8" w:rsidRDefault="00000000" w:rsidP="00D241D5">
          <w:pPr>
            <w:pStyle w:val="Subtitle"/>
            <w:rPr>
              <w:lang w:val="fr-CA"/>
            </w:rPr>
          </w:pPr>
          <w:sdt>
            <w:sdtPr>
              <w:rPr>
                <w:rStyle w:val="SubtitleChar"/>
                <w:lang w:val="fr-CA"/>
              </w:rPr>
              <w:alias w:val="#Nav: /Header/DocumentDate"/>
              <w:tag w:val="#Nav: Standard_Sales_Draft_Invoice/1303"/>
              <w:id w:val="1113322487"/>
              <w:placeholder>
                <w:docPart w:val="63FC68B69B794CC0AF2B3027146DD849"/>
              </w:placeholder>
              <w:dataBinding w:prefixMappings="xmlns:ns0='urn:microsoft-dynamics-nav/reports/Standard_Sales_Draft_Invoice/1303/'" w:xpath="/ns0:NavWordReportXmlPart[1]/ns0:Header[1]/ns0:DocumentDate[1]" w:storeItemID="{8BA84319-D8C1-4224-8CF4-AB8D628A777C}"/>
              <w:text/>
            </w:sdtPr>
            <w:sdtContent>
              <w:proofErr w:type="spellStart"/>
              <w:r w:rsidR="00D241D5" w:rsidRPr="003174A8">
                <w:rPr>
                  <w:rStyle w:val="SubtitleChar"/>
                  <w:lang w:val="fr-CA"/>
                </w:rPr>
                <w:t>DocumentDate</w:t>
              </w:r>
              <w:proofErr w:type="spellEnd"/>
            </w:sdtContent>
          </w:sdt>
        </w:p>
        <w:p w14:paraId="23BEDC22" w14:textId="167CE5D9" w:rsidR="00D6006D" w:rsidRPr="003174A8" w:rsidRDefault="00000000" w:rsidP="00D241D5">
          <w:pPr>
            <w:pStyle w:val="Subtitle"/>
            <w:rPr>
              <w:b/>
              <w:lang w:val="fr-CA"/>
            </w:rPr>
          </w:pPr>
          <w:sdt>
            <w:sdtPr>
              <w:rPr>
                <w:lang w:val="fr-CA"/>
              </w:rPr>
              <w:alias w:val="#Nav: /Header/Page_Lbl"/>
              <w:tag w:val="#Nav: Standard_Sales_Draft_Invoice/1303"/>
              <w:id w:val="-1469811355"/>
              <w:placeholder>
                <w:docPart w:val="FF625D7257C44EA4BB61D91263F50DEA"/>
              </w:placeholder>
              <w:dataBinding w:prefixMappings="xmlns:ns0='urn:microsoft-dynamics-nav/reports/Standard_Sales_Draft_Invoice/1303/'" w:xpath="/ns0:NavWordReportXmlPart[1]/ns0:Header[1]/ns0:Page_Lbl[1]" w:storeItemID="{8BA84319-D8C1-4224-8CF4-AB8D628A777C}"/>
              <w:text/>
            </w:sdtPr>
            <w:sdtContent>
              <w:proofErr w:type="spellStart"/>
              <w:r w:rsidR="00D241D5" w:rsidRPr="003174A8">
                <w:rPr>
                  <w:lang w:val="fr-CA"/>
                </w:rPr>
                <w:t>Page_Lbl</w:t>
              </w:r>
              <w:proofErr w:type="spellEnd"/>
            </w:sdtContent>
          </w:sdt>
          <w:r w:rsidR="00D241D5" w:rsidRPr="003174A8">
            <w:rPr>
              <w:lang w:val="fr-CA"/>
            </w:rPr>
            <w:t xml:space="preserve">  </w:t>
          </w:r>
          <w:r w:rsidR="00D241D5" w:rsidRPr="004B22F6">
            <w:rPr>
              <w:bCs/>
            </w:rPr>
            <w:fldChar w:fldCharType="begin"/>
          </w:r>
          <w:r w:rsidR="00D241D5" w:rsidRPr="003174A8">
            <w:rPr>
              <w:bCs/>
              <w:lang w:val="fr-CA"/>
            </w:rPr>
            <w:instrText xml:space="preserve"> PAGE  \* Arabic  \* MERGEFORMAT </w:instrText>
          </w:r>
          <w:r w:rsidR="00D241D5" w:rsidRPr="004B22F6">
            <w:rPr>
              <w:bCs/>
            </w:rPr>
            <w:fldChar w:fldCharType="separate"/>
          </w:r>
          <w:r w:rsidR="00023326" w:rsidRPr="003174A8">
            <w:rPr>
              <w:bCs/>
              <w:noProof/>
              <w:lang w:val="fr-CA"/>
            </w:rPr>
            <w:t>2</w:t>
          </w:r>
          <w:r w:rsidR="00D241D5" w:rsidRPr="004B22F6">
            <w:rPr>
              <w:bCs/>
            </w:rPr>
            <w:fldChar w:fldCharType="end"/>
          </w:r>
          <w:r w:rsidR="00D241D5" w:rsidRPr="003174A8">
            <w:rPr>
              <w:lang w:val="fr-CA"/>
            </w:rPr>
            <w:t xml:space="preserve"> / </w:t>
          </w:r>
          <w:r w:rsidR="00D241D5" w:rsidRPr="004B22F6">
            <w:rPr>
              <w:bCs/>
            </w:rPr>
            <w:fldChar w:fldCharType="begin"/>
          </w:r>
          <w:r w:rsidR="00D241D5" w:rsidRPr="003174A8">
            <w:rPr>
              <w:bCs/>
              <w:lang w:val="fr-CA"/>
            </w:rPr>
            <w:instrText xml:space="preserve"> NUMPAGES  \* Arabic  \* MERGEFORMAT </w:instrText>
          </w:r>
          <w:r w:rsidR="00D241D5" w:rsidRPr="004B22F6">
            <w:rPr>
              <w:bCs/>
            </w:rPr>
            <w:fldChar w:fldCharType="separate"/>
          </w:r>
          <w:r w:rsidR="00023326" w:rsidRPr="003174A8">
            <w:rPr>
              <w:bCs/>
              <w:noProof/>
              <w:lang w:val="fr-CA"/>
            </w:rPr>
            <w:t>2</w:t>
          </w:r>
          <w:r w:rsidR="00D241D5" w:rsidRPr="004B22F6">
            <w:rPr>
              <w:bCs/>
            </w:rPr>
            <w:fldChar w:fldCharType="end"/>
          </w:r>
        </w:p>
      </w:tc>
      <w:tc>
        <w:tcPr>
          <w:tcW w:w="5098" w:type="dxa"/>
        </w:tcPr>
        <w:p w14:paraId="6C0FC0F7" w14:textId="77777777" w:rsidR="00D6006D" w:rsidRPr="003174A8" w:rsidRDefault="00D6006D" w:rsidP="008E766D">
          <w:pPr>
            <w:pStyle w:val="Header"/>
            <w:ind w:right="141"/>
            <w:jc w:val="right"/>
            <w:rPr>
              <w:b/>
              <w:lang w:val="fr-CA"/>
            </w:rPr>
          </w:pPr>
        </w:p>
      </w:tc>
    </w:tr>
  </w:tbl>
  <w:p w14:paraId="219DDCFD" w14:textId="77777777" w:rsidR="00D6006D" w:rsidRPr="003174A8" w:rsidRDefault="00D6006D" w:rsidP="00D6006D">
    <w:pPr>
      <w:pStyle w:val="Header"/>
      <w:ind w:right="141"/>
      <w:rPr>
        <w:b/>
        <w:sz w:val="12"/>
        <w:szCs w:val="12"/>
        <w:lang w:val="fr-CA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tbl>
    <w:tblPr>
      <w:tblStyle w:val="TableGrid"/>
      <w:tblW w:w="5000" w:type="pct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5269"/>
      <w:gridCol w:w="5270"/>
    </w:tblGrid>
    <w:tr w:rsidR="005C273C" w14:paraId="2CA45E1E" w14:textId="77777777" w:rsidTr="00CF762A">
      <w:tc>
        <w:tcPr>
          <w:tcW w:w="2500" w:type="pct"/>
        </w:tcPr>
        <w:p w14:paraId="7AEC5789" w14:textId="77777777" w:rsidR="005C273C" w:rsidRPr="003174A8" w:rsidRDefault="00000000" w:rsidP="005C273C">
          <w:pPr>
            <w:pStyle w:val="Title"/>
            <w:rPr>
              <w:lang w:val="fr-CA"/>
            </w:rPr>
          </w:pPr>
          <w:sdt>
            <w:sdtPr>
              <w:rPr>
                <w:lang w:val="fr-CA"/>
              </w:rPr>
              <w:alias w:val="#Nav: /Header/DocumentTitle_Lbl"/>
              <w:tag w:val="#Nav: Standard_Sales_Draft_Invoice/1303"/>
              <w:id w:val="-807468989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Title_Lbl[1]" w:storeItemID="{8BA84319-D8C1-4224-8CF4-AB8D628A777C}"/>
              <w:text/>
            </w:sdtPr>
            <w:sdtContent>
              <w:proofErr w:type="spellStart"/>
              <w:r w:rsidR="005C273C" w:rsidRPr="003174A8">
                <w:rPr>
                  <w:lang w:val="fr-CA"/>
                </w:rPr>
                <w:t>DocumentTitle_Lbl</w:t>
              </w:r>
              <w:proofErr w:type="spellEnd"/>
            </w:sdtContent>
          </w:sdt>
          <w:r w:rsidR="005C273C" w:rsidRPr="003174A8">
            <w:rPr>
              <w:lang w:val="fr-CA"/>
            </w:rPr>
            <w:t xml:space="preserve"> </w:t>
          </w:r>
          <w:sdt>
            <w:sdtPr>
              <w:rPr>
                <w:rStyle w:val="TitleChar"/>
                <w:lang w:val="fr-CA"/>
              </w:rPr>
              <w:alias w:val="#Nav: /Header/DocumentNo"/>
              <w:tag w:val="#Nav: Standard_Sales_Draft_Invoice/1303"/>
              <w:id w:val="1256330535"/>
              <w:placeholder>
                <w:docPart w:val="4BE75748E74141829A5BC447504D1AE2"/>
              </w:placeholder>
              <w:dataBinding w:prefixMappings="xmlns:ns0='urn:microsoft-dynamics-nav/reports/Standard_Sales_Draft_Invoice/1303/'" w:xpath="/ns0:NavWordReportXmlPart[1]/ns0:Header[1]/ns0:DocumentNo[1]" w:storeItemID="{8BA84319-D8C1-4224-8CF4-AB8D628A777C}"/>
              <w:text/>
            </w:sdtPr>
            <w:sdtContent>
              <w:proofErr w:type="spellStart"/>
              <w:r w:rsidR="005C273C" w:rsidRPr="003174A8">
                <w:rPr>
                  <w:rStyle w:val="TitleChar"/>
                  <w:lang w:val="fr-CA"/>
                </w:rPr>
                <w:t>DocumentNo</w:t>
              </w:r>
              <w:proofErr w:type="spellEnd"/>
            </w:sdtContent>
          </w:sdt>
        </w:p>
        <w:p w14:paraId="5A6B65F4" w14:textId="520210CD" w:rsidR="00023326" w:rsidRPr="0064491A" w:rsidRDefault="00000000" w:rsidP="0064491A">
          <w:pPr>
            <w:pStyle w:val="Subtitle"/>
            <w:rPr>
              <w:lang w:val="fr-CA"/>
            </w:rPr>
          </w:pPr>
          <w:sdt>
            <w:sdtPr>
              <w:rPr>
                <w:rStyle w:val="SubtitleChar"/>
                <w:lang w:val="fr-CA"/>
              </w:rPr>
              <w:alias w:val="#Nav: /Header/DocumentDate"/>
              <w:tag w:val="#Nav: Standard_Sales_Draft_Invoice/1303"/>
              <w:id w:val="-873225728"/>
              <w:placeholder>
                <w:docPart w:val="3B86EBAA86EF427F8999CACB0C5F9878"/>
              </w:placeholder>
              <w:dataBinding w:prefixMappings="xmlns:ns0='urn:microsoft-dynamics-nav/reports/Standard_Sales_Draft_Invoice/1303/'" w:xpath="/ns0:NavWordReportXmlPart[1]/ns0:Header[1]/ns0:DocumentDate[1]" w:storeItemID="{8BA84319-D8C1-4224-8CF4-AB8D628A777C}"/>
              <w:text/>
            </w:sdtPr>
            <w:sdtContent>
              <w:proofErr w:type="spellStart"/>
              <w:r w:rsidR="005C273C" w:rsidRPr="003174A8">
                <w:rPr>
                  <w:rStyle w:val="SubtitleChar"/>
                  <w:lang w:val="fr-CA"/>
                </w:rPr>
                <w:t>DocumentDate</w:t>
              </w:r>
              <w:proofErr w:type="spellEnd"/>
            </w:sdtContent>
          </w:sdt>
        </w:p>
        <w:p w14:paraId="59049E7A" w14:textId="080DF775" w:rsidR="005C273C" w:rsidRPr="00CF762A" w:rsidRDefault="00000000" w:rsidP="005C273C">
          <w:pPr>
            <w:pStyle w:val="Subtitle"/>
            <w:rPr>
              <w:lang w:val="fr-CA"/>
            </w:rPr>
          </w:pPr>
          <w:sdt>
            <w:sdtPr>
              <w:rPr>
                <w:lang w:val="fr-CA"/>
              </w:rPr>
              <w:alias w:val="#Nav: /Header/Page_Lbl"/>
              <w:tag w:val="#Nav: Standard_Sales_Draft_Invoice/1303"/>
              <w:id w:val="894861004"/>
              <w:placeholder>
                <w:docPart w:val="0D1279AEBC2B402F92746D967F36C974"/>
              </w:placeholder>
              <w:dataBinding w:prefixMappings="xmlns:ns0='urn:microsoft-dynamics-nav/reports/Standard_Sales_Draft_Invoice/1303/'" w:xpath="/ns0:NavWordReportXmlPart[1]/ns0:Header[1]/ns0:Page_Lbl[1]" w:storeItemID="{8BA84319-D8C1-4224-8CF4-AB8D628A777C}"/>
              <w:text/>
            </w:sdtPr>
            <w:sdtContent>
              <w:proofErr w:type="spellStart"/>
              <w:r w:rsidR="005C273C" w:rsidRPr="00CF762A">
                <w:rPr>
                  <w:lang w:val="fr-CA"/>
                </w:rPr>
                <w:t>Page_Lbl</w:t>
              </w:r>
              <w:proofErr w:type="spellEnd"/>
            </w:sdtContent>
          </w:sdt>
          <w:r w:rsidR="005C273C" w:rsidRPr="00CF762A">
            <w:rPr>
              <w:lang w:val="fr-CA"/>
            </w:rPr>
            <w:t xml:space="preserve">  </w:t>
          </w:r>
          <w:r w:rsidR="005C273C" w:rsidRPr="004B22F6">
            <w:rPr>
              <w:bCs/>
            </w:rPr>
            <w:fldChar w:fldCharType="begin"/>
          </w:r>
          <w:r w:rsidR="005C273C" w:rsidRPr="00CF762A">
            <w:rPr>
              <w:bCs/>
              <w:lang w:val="fr-CA"/>
            </w:rPr>
            <w:instrText xml:space="preserve"> PAGE  \* Arabic  \* MERGEFORMAT </w:instrText>
          </w:r>
          <w:r w:rsidR="005C273C" w:rsidRPr="004B22F6">
            <w:rPr>
              <w:bCs/>
            </w:rPr>
            <w:fldChar w:fldCharType="separate"/>
          </w:r>
          <w:r w:rsidR="00023326" w:rsidRPr="00CF762A">
            <w:rPr>
              <w:bCs/>
              <w:noProof/>
              <w:lang w:val="fr-CA"/>
            </w:rPr>
            <w:t>1</w:t>
          </w:r>
          <w:r w:rsidR="005C273C" w:rsidRPr="004B22F6">
            <w:rPr>
              <w:bCs/>
            </w:rPr>
            <w:fldChar w:fldCharType="end"/>
          </w:r>
          <w:r w:rsidR="005C273C" w:rsidRPr="00CF762A">
            <w:rPr>
              <w:lang w:val="fr-CA"/>
            </w:rPr>
            <w:t xml:space="preserve"> / </w:t>
          </w:r>
          <w:r w:rsidR="005C273C" w:rsidRPr="004B22F6">
            <w:rPr>
              <w:bCs/>
            </w:rPr>
            <w:fldChar w:fldCharType="begin"/>
          </w:r>
          <w:r w:rsidR="005C273C" w:rsidRPr="00CF762A">
            <w:rPr>
              <w:bCs/>
              <w:lang w:val="fr-CA"/>
            </w:rPr>
            <w:instrText xml:space="preserve"> NUMPAGES  \* Arabic  \* MERGEFORMAT </w:instrText>
          </w:r>
          <w:r w:rsidR="005C273C" w:rsidRPr="004B22F6">
            <w:rPr>
              <w:bCs/>
            </w:rPr>
            <w:fldChar w:fldCharType="separate"/>
          </w:r>
          <w:r w:rsidR="00023326" w:rsidRPr="00CF762A">
            <w:rPr>
              <w:bCs/>
              <w:noProof/>
              <w:lang w:val="fr-CA"/>
            </w:rPr>
            <w:t>2</w:t>
          </w:r>
          <w:r w:rsidR="005C273C" w:rsidRPr="004B22F6">
            <w:rPr>
              <w:bCs/>
            </w:rPr>
            <w:fldChar w:fldCharType="end"/>
          </w:r>
        </w:p>
        <w:p w14:paraId="21408EFB" w14:textId="77777777" w:rsidR="005C273C" w:rsidRPr="00CF762A" w:rsidRDefault="005C273C" w:rsidP="005C273C">
          <w:pPr>
            <w:pStyle w:val="Header"/>
            <w:ind w:right="141"/>
            <w:rPr>
              <w:b/>
              <w:lang w:val="fr-CA"/>
            </w:rPr>
          </w:pPr>
        </w:p>
      </w:tc>
      <w:tc>
        <w:tcPr>
          <w:tcW w:w="2500" w:type="pct"/>
        </w:tcPr>
        <w:p w14:paraId="44B9F2CC" w14:textId="0484E9B7" w:rsidR="005C273C" w:rsidRDefault="00000000" w:rsidP="00DC6F05">
          <w:pPr>
            <w:pStyle w:val="Header"/>
            <w:jc w:val="right"/>
            <w:rPr>
              <w:b/>
            </w:rPr>
          </w:pPr>
          <w:sdt>
            <w:sdtPr>
              <w:alias w:val="#Nav: /Header/CompanyPicture"/>
              <w:tag w:val="#Nav: Standard_Sales_Draft_Invoice/1303"/>
              <w:id w:val="-1330981123"/>
              <w:showingPlcHdr/>
              <w:dataBinding w:prefixMappings="xmlns:ns0='urn:microsoft-dynamics-nav/reports/Standard_Sales_Draft_Invoice/1303/'" w:xpath="/ns0:NavWordReportXmlPart[1]/ns0:Header[1]/ns0:CompanyPicture[1]" w:storeItemID="{8BA84319-D8C1-4224-8CF4-AB8D628A777C}"/>
              <w:picture/>
            </w:sdtPr>
            <w:sdtContent>
              <w:r w:rsidR="00F52131">
                <w:rPr>
                  <w:rFonts w:ascii="Times New Roman" w:eastAsia="Times New Roman" w:hAnsi="Times New Roman" w:cs="Times New Roman"/>
                  <w:noProof/>
                  <w:sz w:val="20"/>
                  <w:szCs w:val="20"/>
                </w:rPr>
                <w:drawing>
                  <wp:inline distT="0" distB="0" distL="0" distR="0" wp14:anchorId="76FC3C33">
                    <wp:extent cx="1828800" cy="1828800"/>
                    <wp:effectExtent l="0" t="0" r="0" b="0"/>
                    <wp:docPr id="1" name="Picture 1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openxmlformats.org/drawingml/2006/picture">
                        <pic:pic xmlns:pic="http://schemas.openxmlformats.org/drawingml/2006/picture">
                          <pic:nvPicPr>
                            <pic:cNvPr id="0" name="Picture 1"/>
                            <pic:cNvPicPr>
                              <a:picLocks noChangeAspect="1" noChangeArrowheads="1"/>
                            </pic:cNvPicPr>
                          </pic:nvPicPr>
                          <pic:blipFill>
                            <a:blip r:embed="rId1">
                              <a:extLst>
                                <a:ext uri="{28A0092B-C50C-407E-A947-70E740481C1C}">
                                  <a14:useLocalDpi xmlns:a14="http://schemas.microsoft.com/office/drawing/2010/main" val="0"/>
                                </a:ext>
                              </a:extLst>
                            </a:blip>
                            <a:srcRect/>
                            <a:stretch>
                              <a:fillRect/>
                            </a:stretch>
                          </pic:blipFill>
                          <pic:spPr bwMode="auto">
                            <a:xfrm>
                              <a:off x="0" y="0"/>
                              <a:ext cx="1828800" cy="18288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pic:spPr>
                        </pic:pic>
                      </a:graphicData>
                    </a:graphic>
                  </wp:inline>
                </w:drawing>
              </w:r>
            </w:sdtContent>
          </w:sdt>
        </w:p>
      </w:tc>
    </w:tr>
  </w:tbl>
  <w:p w14:paraId="38BB6EDA" w14:textId="77777777" w:rsidR="005C273C" w:rsidRDefault="005C273C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8"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C273C"/>
    <w:rsid w:val="000167C0"/>
    <w:rsid w:val="00023326"/>
    <w:rsid w:val="00032E69"/>
    <w:rsid w:val="000357EB"/>
    <w:rsid w:val="000409DC"/>
    <w:rsid w:val="00070EE8"/>
    <w:rsid w:val="00074151"/>
    <w:rsid w:val="000844A3"/>
    <w:rsid w:val="000A665A"/>
    <w:rsid w:val="000D5A6D"/>
    <w:rsid w:val="000E071F"/>
    <w:rsid w:val="000E0EAE"/>
    <w:rsid w:val="00103846"/>
    <w:rsid w:val="0011793B"/>
    <w:rsid w:val="00126D5A"/>
    <w:rsid w:val="00134A71"/>
    <w:rsid w:val="00151C73"/>
    <w:rsid w:val="001621D9"/>
    <w:rsid w:val="001B793C"/>
    <w:rsid w:val="001D1CE2"/>
    <w:rsid w:val="001D6807"/>
    <w:rsid w:val="0020108A"/>
    <w:rsid w:val="00206979"/>
    <w:rsid w:val="00207B33"/>
    <w:rsid w:val="00235CA0"/>
    <w:rsid w:val="00241329"/>
    <w:rsid w:val="00245B0E"/>
    <w:rsid w:val="00261876"/>
    <w:rsid w:val="0026269B"/>
    <w:rsid w:val="002669DB"/>
    <w:rsid w:val="00273BA9"/>
    <w:rsid w:val="0029628E"/>
    <w:rsid w:val="002A29DF"/>
    <w:rsid w:val="002A382C"/>
    <w:rsid w:val="002B6B46"/>
    <w:rsid w:val="002D6294"/>
    <w:rsid w:val="002E2A56"/>
    <w:rsid w:val="002F6A02"/>
    <w:rsid w:val="003174A8"/>
    <w:rsid w:val="00337723"/>
    <w:rsid w:val="00355E20"/>
    <w:rsid w:val="00374316"/>
    <w:rsid w:val="0038349C"/>
    <w:rsid w:val="00394029"/>
    <w:rsid w:val="003A31D7"/>
    <w:rsid w:val="003A7E69"/>
    <w:rsid w:val="003B1D59"/>
    <w:rsid w:val="003D120B"/>
    <w:rsid w:val="003D4B80"/>
    <w:rsid w:val="003E2178"/>
    <w:rsid w:val="003F77E2"/>
    <w:rsid w:val="0043195D"/>
    <w:rsid w:val="00491120"/>
    <w:rsid w:val="00492354"/>
    <w:rsid w:val="004A4D71"/>
    <w:rsid w:val="004B22F6"/>
    <w:rsid w:val="004B47ED"/>
    <w:rsid w:val="004B6FE5"/>
    <w:rsid w:val="004C60A5"/>
    <w:rsid w:val="004F2432"/>
    <w:rsid w:val="0051660C"/>
    <w:rsid w:val="00524FE6"/>
    <w:rsid w:val="005421C5"/>
    <w:rsid w:val="00543913"/>
    <w:rsid w:val="00552846"/>
    <w:rsid w:val="00563DCD"/>
    <w:rsid w:val="005731CF"/>
    <w:rsid w:val="00587157"/>
    <w:rsid w:val="00595F7F"/>
    <w:rsid w:val="005963DE"/>
    <w:rsid w:val="005A0994"/>
    <w:rsid w:val="005C273C"/>
    <w:rsid w:val="005E5FBB"/>
    <w:rsid w:val="005F2559"/>
    <w:rsid w:val="005F5EC9"/>
    <w:rsid w:val="005F6BCC"/>
    <w:rsid w:val="005F78F1"/>
    <w:rsid w:val="0060202A"/>
    <w:rsid w:val="00610A30"/>
    <w:rsid w:val="00612ABF"/>
    <w:rsid w:val="006220F3"/>
    <w:rsid w:val="006245DA"/>
    <w:rsid w:val="006408B5"/>
    <w:rsid w:val="0064491A"/>
    <w:rsid w:val="0067225B"/>
    <w:rsid w:val="00677AD5"/>
    <w:rsid w:val="0068273F"/>
    <w:rsid w:val="00683CCE"/>
    <w:rsid w:val="00684EEB"/>
    <w:rsid w:val="006907F2"/>
    <w:rsid w:val="006A2A7B"/>
    <w:rsid w:val="006C30D9"/>
    <w:rsid w:val="006C4581"/>
    <w:rsid w:val="006D4B90"/>
    <w:rsid w:val="006D64AE"/>
    <w:rsid w:val="006F2626"/>
    <w:rsid w:val="0071439C"/>
    <w:rsid w:val="00716E24"/>
    <w:rsid w:val="00741F6B"/>
    <w:rsid w:val="007537BA"/>
    <w:rsid w:val="00760FA8"/>
    <w:rsid w:val="00765190"/>
    <w:rsid w:val="00766078"/>
    <w:rsid w:val="007773B8"/>
    <w:rsid w:val="00777ADC"/>
    <w:rsid w:val="00797305"/>
    <w:rsid w:val="007A0A2F"/>
    <w:rsid w:val="007B235B"/>
    <w:rsid w:val="007E323C"/>
    <w:rsid w:val="00802B5B"/>
    <w:rsid w:val="00815D27"/>
    <w:rsid w:val="00817EE6"/>
    <w:rsid w:val="00820262"/>
    <w:rsid w:val="008216A7"/>
    <w:rsid w:val="00836184"/>
    <w:rsid w:val="00842B17"/>
    <w:rsid w:val="00844D12"/>
    <w:rsid w:val="00845DAF"/>
    <w:rsid w:val="00845E08"/>
    <w:rsid w:val="008533EF"/>
    <w:rsid w:val="00856BBF"/>
    <w:rsid w:val="00861EDD"/>
    <w:rsid w:val="008A60B3"/>
    <w:rsid w:val="008C3901"/>
    <w:rsid w:val="008D4F35"/>
    <w:rsid w:val="008D7475"/>
    <w:rsid w:val="008E766D"/>
    <w:rsid w:val="008F0A38"/>
    <w:rsid w:val="009072D1"/>
    <w:rsid w:val="0092542A"/>
    <w:rsid w:val="00933DB5"/>
    <w:rsid w:val="00943A17"/>
    <w:rsid w:val="009453BC"/>
    <w:rsid w:val="00954C6C"/>
    <w:rsid w:val="00961927"/>
    <w:rsid w:val="00966D04"/>
    <w:rsid w:val="00982950"/>
    <w:rsid w:val="00991278"/>
    <w:rsid w:val="0099175E"/>
    <w:rsid w:val="009943A4"/>
    <w:rsid w:val="00997858"/>
    <w:rsid w:val="009B0858"/>
    <w:rsid w:val="009B485A"/>
    <w:rsid w:val="009D508B"/>
    <w:rsid w:val="009D6FE7"/>
    <w:rsid w:val="009E16EA"/>
    <w:rsid w:val="009E251E"/>
    <w:rsid w:val="009F21B5"/>
    <w:rsid w:val="00A00B95"/>
    <w:rsid w:val="00A01AB9"/>
    <w:rsid w:val="00A048EC"/>
    <w:rsid w:val="00A30C38"/>
    <w:rsid w:val="00A42BE5"/>
    <w:rsid w:val="00A512F7"/>
    <w:rsid w:val="00A76F36"/>
    <w:rsid w:val="00A9010E"/>
    <w:rsid w:val="00A940EF"/>
    <w:rsid w:val="00A9726D"/>
    <w:rsid w:val="00AF1EDD"/>
    <w:rsid w:val="00AF4452"/>
    <w:rsid w:val="00B01DA6"/>
    <w:rsid w:val="00B22FDE"/>
    <w:rsid w:val="00B32D4B"/>
    <w:rsid w:val="00B402B9"/>
    <w:rsid w:val="00B437D5"/>
    <w:rsid w:val="00B57659"/>
    <w:rsid w:val="00B60D54"/>
    <w:rsid w:val="00B8205C"/>
    <w:rsid w:val="00B86BCD"/>
    <w:rsid w:val="00B915BD"/>
    <w:rsid w:val="00B91CA1"/>
    <w:rsid w:val="00B96060"/>
    <w:rsid w:val="00BC232B"/>
    <w:rsid w:val="00BD2533"/>
    <w:rsid w:val="00BD35AE"/>
    <w:rsid w:val="00BE5952"/>
    <w:rsid w:val="00BE6BE6"/>
    <w:rsid w:val="00BF0F10"/>
    <w:rsid w:val="00C27C1A"/>
    <w:rsid w:val="00C36F18"/>
    <w:rsid w:val="00C40BE4"/>
    <w:rsid w:val="00C41DE3"/>
    <w:rsid w:val="00C47206"/>
    <w:rsid w:val="00C50A59"/>
    <w:rsid w:val="00C557F2"/>
    <w:rsid w:val="00C87566"/>
    <w:rsid w:val="00CA6394"/>
    <w:rsid w:val="00CB70AD"/>
    <w:rsid w:val="00CD1B92"/>
    <w:rsid w:val="00CF762A"/>
    <w:rsid w:val="00D02938"/>
    <w:rsid w:val="00D21D63"/>
    <w:rsid w:val="00D235D0"/>
    <w:rsid w:val="00D241D5"/>
    <w:rsid w:val="00D41DC8"/>
    <w:rsid w:val="00D53B6F"/>
    <w:rsid w:val="00D54A61"/>
    <w:rsid w:val="00D6006D"/>
    <w:rsid w:val="00D72A07"/>
    <w:rsid w:val="00D72E02"/>
    <w:rsid w:val="00D75AAF"/>
    <w:rsid w:val="00D96F6B"/>
    <w:rsid w:val="00DA0F11"/>
    <w:rsid w:val="00DA580A"/>
    <w:rsid w:val="00DB4B5B"/>
    <w:rsid w:val="00DC6F05"/>
    <w:rsid w:val="00DE3180"/>
    <w:rsid w:val="00DF30F1"/>
    <w:rsid w:val="00E111C4"/>
    <w:rsid w:val="00E22B7E"/>
    <w:rsid w:val="00E40C63"/>
    <w:rsid w:val="00E41182"/>
    <w:rsid w:val="00E4361D"/>
    <w:rsid w:val="00E54F17"/>
    <w:rsid w:val="00E65451"/>
    <w:rsid w:val="00E67097"/>
    <w:rsid w:val="00E902EA"/>
    <w:rsid w:val="00E96A2B"/>
    <w:rsid w:val="00EA246E"/>
    <w:rsid w:val="00EA27AA"/>
    <w:rsid w:val="00EB5B19"/>
    <w:rsid w:val="00EC1995"/>
    <w:rsid w:val="00EC4C86"/>
    <w:rsid w:val="00ED0377"/>
    <w:rsid w:val="00EE2CA3"/>
    <w:rsid w:val="00EE53F7"/>
    <w:rsid w:val="00F14176"/>
    <w:rsid w:val="00F20F72"/>
    <w:rsid w:val="00F219F1"/>
    <w:rsid w:val="00F36FA0"/>
    <w:rsid w:val="00F44822"/>
    <w:rsid w:val="00F52131"/>
    <w:rsid w:val="00F66A1F"/>
    <w:rsid w:val="00F81AE9"/>
    <w:rsid w:val="00F848FB"/>
    <w:rsid w:val="00F86468"/>
    <w:rsid w:val="00FA4D66"/>
    <w:rsid w:val="00FB06A1"/>
    <w:rsid w:val="00FB3DCE"/>
    <w:rsid w:val="00FD6A00"/>
    <w:rsid w:val="00FE1868"/>
    <w:rsid w:val="00FF66A4"/>
    <w:rsid w:val="00FF6ECF"/>
    <w:rsid w:val="00FF7D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B38FBDA"/>
  <w15:chartTrackingRefBased/>
  <w15:docId w15:val="{FFF4A416-FFE2-4143-BBB4-B4C5948DC3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C273C"/>
    <w:pPr>
      <w:spacing w:after="200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A42BE5"/>
    <w:pPr>
      <w:spacing w:after="0" w:line="200" w:lineRule="exact"/>
      <w:outlineLvl w:val="0"/>
    </w:pPr>
    <w:rPr>
      <w:b/>
      <w:sz w:val="18"/>
      <w:szCs w:val="16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4C60A5"/>
    <w:pPr>
      <w:spacing w:after="0"/>
      <w:outlineLvl w:val="1"/>
    </w:pPr>
    <w:rPr>
      <w:sz w:val="18"/>
      <w:szCs w:val="18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A42BE5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E40C6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Footer">
    <w:name w:val="footer"/>
    <w:basedOn w:val="Normal"/>
    <w:link w:val="Foot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FooterChar">
    <w:name w:val="Footer Char"/>
    <w:basedOn w:val="DefaultParagraphFont"/>
    <w:link w:val="Footer"/>
    <w:uiPriority w:val="99"/>
    <w:rsid w:val="00E40C63"/>
  </w:style>
  <w:style w:type="character" w:styleId="Strong">
    <w:name w:val="Strong"/>
    <w:basedOn w:val="DefaultParagraphFont"/>
    <w:uiPriority w:val="22"/>
    <w:qFormat/>
    <w:rsid w:val="00E40C63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E40C63"/>
    <w:pPr>
      <w:tabs>
        <w:tab w:val="center" w:pos="4680"/>
        <w:tab w:val="right" w:pos="9360"/>
      </w:tabs>
      <w:spacing w:after="0"/>
    </w:pPr>
  </w:style>
  <w:style w:type="character" w:customStyle="1" w:styleId="HeaderChar">
    <w:name w:val="Header Char"/>
    <w:basedOn w:val="DefaultParagraphFont"/>
    <w:link w:val="Header"/>
    <w:uiPriority w:val="99"/>
    <w:rsid w:val="00E40C63"/>
  </w:style>
  <w:style w:type="character" w:styleId="PlaceholderText">
    <w:name w:val="Placeholder Text"/>
    <w:basedOn w:val="DefaultParagraphFont"/>
    <w:uiPriority w:val="99"/>
    <w:semiHidden/>
    <w:rsid w:val="00E40C63"/>
    <w:rPr>
      <w:color w:val="808080"/>
    </w:rPr>
  </w:style>
  <w:style w:type="table" w:styleId="TableGridLight">
    <w:name w:val="Grid Table Light"/>
    <w:basedOn w:val="TableNormal"/>
    <w:uiPriority w:val="40"/>
    <w:rsid w:val="00EC1995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NoSpacing">
    <w:name w:val="No Spacing"/>
    <w:basedOn w:val="Normal"/>
    <w:uiPriority w:val="1"/>
    <w:qFormat/>
    <w:rsid w:val="00E111C4"/>
    <w:pPr>
      <w:spacing w:after="0"/>
    </w:pPr>
  </w:style>
  <w:style w:type="character" w:customStyle="1" w:styleId="Heading1Char">
    <w:name w:val="Heading 1 Char"/>
    <w:basedOn w:val="DefaultParagraphFont"/>
    <w:link w:val="Heading1"/>
    <w:uiPriority w:val="9"/>
    <w:rsid w:val="00A42BE5"/>
    <w:rPr>
      <w:b/>
      <w:sz w:val="18"/>
      <w:szCs w:val="16"/>
    </w:rPr>
  </w:style>
  <w:style w:type="paragraph" w:styleId="Title">
    <w:name w:val="Title"/>
    <w:basedOn w:val="Header"/>
    <w:next w:val="Normal"/>
    <w:link w:val="TitleChar"/>
    <w:uiPriority w:val="10"/>
    <w:qFormat/>
    <w:rsid w:val="00A42BE5"/>
    <w:pPr>
      <w:spacing w:after="120"/>
    </w:pPr>
    <w:rPr>
      <w:rFonts w:asciiTheme="majorHAnsi" w:hAnsiTheme="majorHAnsi"/>
      <w:sz w:val="36"/>
    </w:rPr>
  </w:style>
  <w:style w:type="character" w:customStyle="1" w:styleId="TitleChar">
    <w:name w:val="Title Char"/>
    <w:basedOn w:val="DefaultParagraphFont"/>
    <w:link w:val="Title"/>
    <w:uiPriority w:val="10"/>
    <w:rsid w:val="00A42BE5"/>
    <w:rPr>
      <w:rFonts w:asciiTheme="majorHAnsi" w:hAnsiTheme="majorHAnsi"/>
      <w:sz w:val="36"/>
    </w:rPr>
  </w:style>
  <w:style w:type="paragraph" w:styleId="Subtitle">
    <w:name w:val="Subtitle"/>
    <w:basedOn w:val="Header"/>
    <w:next w:val="Normal"/>
    <w:link w:val="SubtitleChar"/>
    <w:uiPriority w:val="11"/>
    <w:qFormat/>
    <w:rsid w:val="00A42BE5"/>
    <w:rPr>
      <w:szCs w:val="20"/>
    </w:rPr>
  </w:style>
  <w:style w:type="character" w:customStyle="1" w:styleId="SubtitleChar">
    <w:name w:val="Subtitle Char"/>
    <w:basedOn w:val="DefaultParagraphFont"/>
    <w:link w:val="Subtitle"/>
    <w:uiPriority w:val="11"/>
    <w:rsid w:val="00A42BE5"/>
    <w:rPr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4C60A5"/>
    <w:rPr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rsid w:val="00A42BE5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glossaryDocument" Target="glossary/document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jacobwj\Desktop\Simplified%20Sales%20Document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docParts>
    <w:docPart>
      <w:docPartPr>
        <w:name w:val="18ECDB4E735444248662DE2B13ECDE2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67CA2D7-F2A7-4E27-B561-72A8E3EF4599}"/>
      </w:docPartPr>
      <w:docPartBody>
        <w:p w:rsidR="00D67D5F" w:rsidRDefault="007F0EB0" w:rsidP="007F0EB0">
          <w:pPr>
            <w:pStyle w:val="18ECDB4E735444248662DE2B13ECDE2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9F3843398E743F4AC86CE600F56C9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9A8B9FB-EB5D-4F88-8DD0-C9677B168338}"/>
      </w:docPartPr>
      <w:docPartBody>
        <w:p w:rsidR="00D67D5F" w:rsidRDefault="007F0EB0" w:rsidP="007F0EB0">
          <w:pPr>
            <w:pStyle w:val="59F3843398E743F4AC86CE600F56C9F9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2F34EED7068C4D88AF02DA5EDCEF4F7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CBF272-F17B-41AF-83C5-D3FE8ACBB45A}"/>
      </w:docPartPr>
      <w:docPartBody>
        <w:p w:rsidR="00D67D5F" w:rsidRDefault="007F0EB0" w:rsidP="007F0EB0">
          <w:pPr>
            <w:pStyle w:val="2F34EED7068C4D88AF02DA5EDCEF4F77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9A829857B8F42CCA7AF65F5DA104A4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929C6E5-8ED4-4469-BB88-FCDE5D490B74}"/>
      </w:docPartPr>
      <w:docPartBody>
        <w:p w:rsidR="00D67D5F" w:rsidRDefault="007F0EB0" w:rsidP="007F0EB0">
          <w:pPr>
            <w:pStyle w:val="B9A829857B8F42CCA7AF65F5DA104A42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B558D5F557424E7580F2C33A7245551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1882C25-4B82-4820-9F3A-0FA757AFFA4F}"/>
      </w:docPartPr>
      <w:docPartBody>
        <w:p w:rsidR="00D67D5F" w:rsidRDefault="007F0EB0" w:rsidP="007F0EB0">
          <w:pPr>
            <w:pStyle w:val="B558D5F557424E7580F2C33A7245551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FC0FD1BB77C414CAEADE5BC3F86D0E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F91886-D10A-41DF-9C18-06D041E826BA}"/>
      </w:docPartPr>
      <w:docPartBody>
        <w:p w:rsidR="00D67D5F" w:rsidRDefault="007F0EB0" w:rsidP="007F0EB0">
          <w:pPr>
            <w:pStyle w:val="EFC0FD1BB77C414CAEADE5BC3F86D0EF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8DDE567520A4EFC9378CCA4C87E4D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8614AF-8DF4-404B-914B-1C339A6E2542}"/>
      </w:docPartPr>
      <w:docPartBody>
        <w:p w:rsidR="00D67D5F" w:rsidRDefault="007F0EB0" w:rsidP="007F0EB0">
          <w:pPr>
            <w:pStyle w:val="18DDE567520A4EFC9378CCA4C87E4DD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F22DB901D5644609DBD9B606390CF9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9C29589-5FF4-4571-9FDB-54931B27D403}"/>
      </w:docPartPr>
      <w:docPartBody>
        <w:p w:rsidR="00D67D5F" w:rsidRDefault="007F0EB0" w:rsidP="007F0EB0">
          <w:pPr>
            <w:pStyle w:val="CF22DB901D5644609DBD9B606390CF97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1B3FC965A2AF4D7D8BB278817E8B0A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74E0DB29-07EA-4DA1-BB30-883DEE941660}"/>
      </w:docPartPr>
      <w:docPartBody>
        <w:p w:rsidR="00D67D5F" w:rsidRDefault="007F0EB0" w:rsidP="007F0EB0">
          <w:pPr>
            <w:pStyle w:val="1B3FC965A2AF4D7D8BB278817E8B0A3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AF8D4E278E4278AD200C0628BFB9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60410A0-7C92-4FC3-BA80-BCA1DB077388}"/>
      </w:docPartPr>
      <w:docPartBody>
        <w:p w:rsidR="00D67D5F" w:rsidRDefault="007F0EB0" w:rsidP="007F0EB0">
          <w:pPr>
            <w:pStyle w:val="EAAF8D4E278E4278AD200C0628BFB94B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E3734E30A5ED4EC1980236FEB539BEA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7006862-A2CE-4E76-A5C9-3CD3E9727DF0}"/>
      </w:docPartPr>
      <w:docPartBody>
        <w:p w:rsidR="00D67D5F" w:rsidRDefault="007F0EB0" w:rsidP="007F0EB0">
          <w:pPr>
            <w:pStyle w:val="E3734E30A5ED4EC1980236FEB539BEAC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C7CBF38C5EA4C6E88B82768E56F446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4A6F38-DE21-4E6B-A13A-49663F775E4D}"/>
      </w:docPartPr>
      <w:docPartBody>
        <w:p w:rsidR="00D67D5F" w:rsidRDefault="007F0EB0" w:rsidP="007F0EB0">
          <w:pPr>
            <w:pStyle w:val="4C7CBF38C5EA4C6E88B82768E56F4463"/>
          </w:pPr>
          <w:r w:rsidRPr="00423BA4">
            <w:rPr>
              <w:rStyle w:val="PlaceholderText"/>
            </w:rPr>
            <w:t>Click here to enter text.</w:t>
          </w:r>
        </w:p>
      </w:docPartBody>
    </w:docPart>
    <w:docPart>
      <w:docPartPr>
        <w:name w:val="6D50E62DE5704DC3A5636FDAAA73CCB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6ABBBE-FF42-44C1-AB03-DA577A0F7F4B}"/>
      </w:docPartPr>
      <w:docPartBody>
        <w:p w:rsidR="00D67D5F" w:rsidRDefault="007F0EB0" w:rsidP="007F0EB0">
          <w:pPr>
            <w:pStyle w:val="6D50E62DE5704DC3A5636FDAAA73CCB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572342047EEA4A598B011F25F54980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0B9E293-DAB2-4755-AD9B-7EC062A21CA0}"/>
      </w:docPartPr>
      <w:docPartBody>
        <w:p w:rsidR="00D67D5F" w:rsidRDefault="007F0EB0" w:rsidP="007F0EB0">
          <w:pPr>
            <w:pStyle w:val="572342047EEA4A598B011F25F549803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2398CECCE1A4AD1A81E04EF7E0CEA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5479701-CBCC-4903-A03A-453F1EACE57F}"/>
      </w:docPartPr>
      <w:docPartBody>
        <w:p w:rsidR="00D67D5F" w:rsidRDefault="007F0EB0" w:rsidP="007F0EB0">
          <w:pPr>
            <w:pStyle w:val="B2398CECCE1A4AD1A81E04EF7E0CEA7E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956CDC42C9E141AFAC9F698AFF0EFAC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0698793-6E06-4D19-A013-BAF5EABB073C}"/>
      </w:docPartPr>
      <w:docPartBody>
        <w:p w:rsidR="00D67D5F" w:rsidRDefault="007F0EB0" w:rsidP="007F0EB0">
          <w:pPr>
            <w:pStyle w:val="956CDC42C9E141AFAC9F698AFF0EFAC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E83E9F4BA244B06B4DB5D21636C1E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C3031-E27F-4CBA-9E7F-489375F6B6D3}"/>
      </w:docPartPr>
      <w:docPartBody>
        <w:p w:rsidR="00D67D5F" w:rsidRDefault="007F0EB0" w:rsidP="007F0EB0">
          <w:pPr>
            <w:pStyle w:val="2E83E9F4BA244B06B4DB5D21636C1E0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0282430B4D44F4290830D9288D14D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F0B966-875F-482D-B9A1-CBAA20E0386C}"/>
      </w:docPartPr>
      <w:docPartBody>
        <w:p w:rsidR="00D67D5F" w:rsidRDefault="007F0EB0" w:rsidP="007F0EB0">
          <w:pPr>
            <w:pStyle w:val="F0282430B4D44F4290830D9288D14D3B"/>
          </w:pPr>
          <w:r w:rsidRPr="00865D43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DEB5D457638B4B3BADC17E5F83CD3B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D499CB8-262F-4785-A04C-3DF2D5BDE8C7}"/>
      </w:docPartPr>
      <w:docPartBody>
        <w:p w:rsidR="00D67D5F" w:rsidRDefault="007F0EB0" w:rsidP="007F0EB0">
          <w:pPr>
            <w:pStyle w:val="DEB5D457638B4B3BADC17E5F83CD3B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2FCF6F021E849649C78D8D7580E839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D682194-26FB-406F-AF0C-C6796D112149}"/>
      </w:docPartPr>
      <w:docPartBody>
        <w:p w:rsidR="00D67D5F" w:rsidRDefault="007F0EB0" w:rsidP="007F0EB0">
          <w:pPr>
            <w:pStyle w:val="02FCF6F021E849649C78D8D7580E839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C4445099D0747588FD8AE93C1DFA82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B80E7D5-CC90-4E93-86A4-B9FF1998151B}"/>
      </w:docPartPr>
      <w:docPartBody>
        <w:p w:rsidR="00D67D5F" w:rsidRDefault="007F0EB0" w:rsidP="007F0EB0">
          <w:pPr>
            <w:pStyle w:val="1C4445099D0747588FD8AE93C1DFA82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D6A3BA876A641639F7A526F3BFAFBB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EEA8882-62FA-4A44-9F6C-EB3EA0851842}"/>
      </w:docPartPr>
      <w:docPartBody>
        <w:p w:rsidR="00D67D5F" w:rsidRDefault="007F0EB0" w:rsidP="007F0EB0">
          <w:pPr>
            <w:pStyle w:val="6D6A3BA876A641639F7A526F3BFAFBB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EACE6141740F4759B8BAA80F2436F01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6B911F-3812-4E81-8F65-DC9494A4427C}"/>
      </w:docPartPr>
      <w:docPartBody>
        <w:p w:rsidR="00D67D5F" w:rsidRDefault="007F0EB0" w:rsidP="007F0EB0">
          <w:pPr>
            <w:pStyle w:val="EACE6141740F4759B8BAA80F2436F01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244D1BD89CCD442AB7CB0E4058E2F3C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73BA0D-546D-43E7-8D4B-73BFC2C91ADE}"/>
      </w:docPartPr>
      <w:docPartBody>
        <w:p w:rsidR="00D67D5F" w:rsidRDefault="007F0EB0" w:rsidP="007F0EB0">
          <w:pPr>
            <w:pStyle w:val="244D1BD89CCD442AB7CB0E4058E2F3C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694C953668D42F5930B18E0AA40B7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9A0EEC7-AF0C-43FE-B048-6D81DFF65D5D}"/>
      </w:docPartPr>
      <w:docPartBody>
        <w:p w:rsidR="00D67D5F" w:rsidRDefault="007F0EB0" w:rsidP="007F0EB0">
          <w:pPr>
            <w:pStyle w:val="7694C953668D42F5930B18E0AA40B71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4B5636816334117AF7CC33826250A3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C2CAE9-08FE-499E-B93D-02E935AF3CE5}"/>
      </w:docPartPr>
      <w:docPartBody>
        <w:p w:rsidR="00D67D5F" w:rsidRDefault="007F0EB0" w:rsidP="007F0EB0">
          <w:pPr>
            <w:pStyle w:val="34B5636816334117AF7CC33826250A3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4BE75748E74141829A5BC447504D1AE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07D6825-5F1F-46F2-B0F9-473AF36454FA}"/>
      </w:docPartPr>
      <w:docPartBody>
        <w:p w:rsidR="00D67D5F" w:rsidRDefault="007F0EB0" w:rsidP="007F0EB0">
          <w:pPr>
            <w:pStyle w:val="4BE75748E74141829A5BC447504D1AE2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3B86EBAA86EF427F8999CACB0C5F987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46791D5-87EB-4DD5-B642-367AD6C12EEF}"/>
      </w:docPartPr>
      <w:docPartBody>
        <w:p w:rsidR="00D67D5F" w:rsidRDefault="007F0EB0" w:rsidP="007F0EB0">
          <w:pPr>
            <w:pStyle w:val="3B86EBAA86EF427F8999CACB0C5F9878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0D1279AEBC2B402F92746D967F36C97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AD1F6E9-27EF-4F8F-822C-AB7F3D0715EA}"/>
      </w:docPartPr>
      <w:docPartBody>
        <w:p w:rsidR="00D67D5F" w:rsidRDefault="007F0EB0" w:rsidP="007F0EB0">
          <w:pPr>
            <w:pStyle w:val="0D1279AEBC2B402F92746D967F36C974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1E91ADE68C44861BD08E0811A8919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40491C9-268B-462D-AB4C-EF9E16DF60CA}"/>
      </w:docPartPr>
      <w:docPartBody>
        <w:p w:rsidR="00D67D5F" w:rsidRDefault="007F0EB0" w:rsidP="007F0EB0">
          <w:pPr>
            <w:pStyle w:val="11E91ADE68C44861BD08E0811A8919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60D021828DE440AB60A57F81B574D3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5A65A6-AB5C-4542-BBBD-CEBCD0DFAE1A}"/>
      </w:docPartPr>
      <w:docPartBody>
        <w:p w:rsidR="00D67D5F" w:rsidRDefault="007F0EB0" w:rsidP="007F0EB0">
          <w:pPr>
            <w:pStyle w:val="F60D021828DE440AB60A57F81B574D32"/>
          </w:pPr>
          <w:r w:rsidRPr="0013251C">
            <w:rPr>
              <w:rStyle w:val="PlaceholderText"/>
            </w:rPr>
            <w:t>Click here to enter text.</w:t>
          </w:r>
        </w:p>
      </w:docPartBody>
    </w:docPart>
    <w:docPart>
      <w:docPartPr>
        <w:name w:val="56F5F8E90F5643FAA719A81EA6F884B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330F902-23EE-48AA-88FF-5A6674CE00F1}"/>
      </w:docPartPr>
      <w:docPartBody>
        <w:p w:rsidR="00D67D5F" w:rsidRDefault="007F0EB0" w:rsidP="007F0EB0">
          <w:pPr>
            <w:pStyle w:val="56F5F8E90F5643FAA719A81EA6F884BF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10143EF8F5694C75B253BF47962E16A1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618EE40-4F66-4D81-A038-62DF487AD469}"/>
      </w:docPartPr>
      <w:docPartBody>
        <w:p w:rsidR="00D67D5F" w:rsidRDefault="007F0EB0" w:rsidP="007F0EB0">
          <w:pPr>
            <w:pStyle w:val="10143EF8F5694C75B253BF47962E16A1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D6775A7FCC648749F70749DDD7C7C3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B105CA-1D32-4C80-91E4-0FAFB2EC9CD8}"/>
      </w:docPartPr>
      <w:docPartBody>
        <w:p w:rsidR="00D67D5F" w:rsidRDefault="007F0EB0" w:rsidP="007F0EB0">
          <w:pPr>
            <w:pStyle w:val="BD6775A7FCC648749F70749DDD7C7C3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B0C2B043F3D34C0084D795C2D42292E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D021F4F-3010-4C93-A368-794343CC97A0}"/>
      </w:docPartPr>
      <w:docPartBody>
        <w:p w:rsidR="00D67D5F" w:rsidRDefault="007F0EB0" w:rsidP="007F0EB0">
          <w:pPr>
            <w:pStyle w:val="B0C2B043F3D34C0084D795C2D42292E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762CFA600EA484C895E03653591918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6E9C57-8A6B-4230-9606-E31C9BFA1A03}"/>
      </w:docPartPr>
      <w:docPartBody>
        <w:p w:rsidR="00D67D5F" w:rsidRDefault="007F0EB0" w:rsidP="007F0EB0">
          <w:pPr>
            <w:pStyle w:val="8762CFA600EA484C895E03653591918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4298F63108D4484ADC5C739D6DBB6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4A5714-2699-464D-9502-36D890402BA6}"/>
      </w:docPartPr>
      <w:docPartBody>
        <w:p w:rsidR="00D67D5F" w:rsidRDefault="007F0EB0" w:rsidP="007F0EB0">
          <w:pPr>
            <w:pStyle w:val="64298F63108D4484ADC5C739D6DBB60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8C59D29E114A44AD86C93511008845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EEDE4FF-B0C9-45B7-94A9-D8C20E23CB3A}"/>
      </w:docPartPr>
      <w:docPartBody>
        <w:p w:rsidR="00D67D5F" w:rsidRDefault="007F0EB0" w:rsidP="007F0EB0">
          <w:pPr>
            <w:pStyle w:val="8C59D29E114A44AD86C9351100884520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C42934AA6A9C4AB7B7AFF124B2496D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EA926B1-8F66-4D9F-B40C-ECDB95FF5350}"/>
      </w:docPartPr>
      <w:docPartBody>
        <w:p w:rsidR="00ED68E7" w:rsidRDefault="00D67D5F" w:rsidP="00D67D5F">
          <w:pPr>
            <w:pStyle w:val="C42934AA6A9C4AB7B7AFF124B2496D4D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63FC68B69B794CC0AF2B3027146DD84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76B3237-F092-46CF-A333-CA16CCE3921E}"/>
      </w:docPartPr>
      <w:docPartBody>
        <w:p w:rsidR="00ED68E7" w:rsidRDefault="00D67D5F" w:rsidP="00D67D5F">
          <w:pPr>
            <w:pStyle w:val="63FC68B69B794CC0AF2B3027146DD84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FF625D7257C44EA4BB61D91263F50DE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15A08B2-1508-4987-8392-D81C1BD8A504}"/>
      </w:docPartPr>
      <w:docPartBody>
        <w:p w:rsidR="00ED68E7" w:rsidRDefault="00D67D5F" w:rsidP="00D67D5F">
          <w:pPr>
            <w:pStyle w:val="FF625D7257C44EA4BB61D91263F50DEA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793055E079F94161B6DB65B71A1E06D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571A48E-52C9-43AC-A34F-7AA279265978}"/>
      </w:docPartPr>
      <w:docPartBody>
        <w:p w:rsidR="00ED68E7" w:rsidRDefault="00D67D5F" w:rsidP="00D67D5F">
          <w:pPr>
            <w:pStyle w:val="793055E079F94161B6DB65B71A1E06D9"/>
          </w:pPr>
          <w:r w:rsidRPr="00783ECD">
            <w:rPr>
              <w:rStyle w:val="PlaceholderText"/>
            </w:rPr>
            <w:t>Click here to enter text.</w:t>
          </w:r>
        </w:p>
      </w:docPartBody>
    </w:docPart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A4D9D1C-625F-4450-891D-14D665DC0E69}"/>
      </w:docPartPr>
      <w:docPartBody>
        <w:p w:rsidR="00352AA8" w:rsidRDefault="003959BC">
          <w:r w:rsidRPr="006E3B30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DefaultPlaceholder_-18540134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3D56AC1-1FA3-4D6E-BC53-196A77EA646F}"/>
      </w:docPartPr>
      <w:docPartBody>
        <w:p w:rsidR="0085383D" w:rsidRDefault="001758C2">
          <w:r w:rsidRPr="009245D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view w:val="normal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F0EB0"/>
    <w:rsid w:val="000C4492"/>
    <w:rsid w:val="001758C2"/>
    <w:rsid w:val="002A00F8"/>
    <w:rsid w:val="002A4555"/>
    <w:rsid w:val="00352AA8"/>
    <w:rsid w:val="003959BC"/>
    <w:rsid w:val="00401A56"/>
    <w:rsid w:val="00491120"/>
    <w:rsid w:val="005E5FBB"/>
    <w:rsid w:val="005F78F1"/>
    <w:rsid w:val="006F4978"/>
    <w:rsid w:val="00747BCE"/>
    <w:rsid w:val="007E15F1"/>
    <w:rsid w:val="007E66E7"/>
    <w:rsid w:val="007F0EB0"/>
    <w:rsid w:val="008216A7"/>
    <w:rsid w:val="008506F4"/>
    <w:rsid w:val="0085383D"/>
    <w:rsid w:val="00AA4803"/>
    <w:rsid w:val="00AA7526"/>
    <w:rsid w:val="00C87566"/>
    <w:rsid w:val="00D67D5F"/>
    <w:rsid w:val="00DE0B66"/>
    <w:rsid w:val="00E7673F"/>
    <w:rsid w:val="00ED68E7"/>
    <w:rsid w:val="00EE2183"/>
    <w:rsid w:val="00FF3C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1758C2"/>
    <w:rPr>
      <w:color w:val="808080"/>
    </w:rPr>
  </w:style>
  <w:style w:type="paragraph" w:customStyle="1" w:styleId="18ECDB4E735444248662DE2B13ECDE27">
    <w:name w:val="18ECDB4E735444248662DE2B13ECDE27"/>
    <w:rsid w:val="007F0EB0"/>
  </w:style>
  <w:style w:type="paragraph" w:customStyle="1" w:styleId="59F3843398E743F4AC86CE600F56C9F9">
    <w:name w:val="59F3843398E743F4AC86CE600F56C9F9"/>
    <w:rsid w:val="007F0EB0"/>
  </w:style>
  <w:style w:type="paragraph" w:customStyle="1" w:styleId="2F34EED7068C4D88AF02DA5EDCEF4F77">
    <w:name w:val="2F34EED7068C4D88AF02DA5EDCEF4F77"/>
    <w:rsid w:val="007F0EB0"/>
  </w:style>
  <w:style w:type="paragraph" w:customStyle="1" w:styleId="B9A829857B8F42CCA7AF65F5DA104A42">
    <w:name w:val="B9A829857B8F42CCA7AF65F5DA104A42"/>
    <w:rsid w:val="007F0EB0"/>
  </w:style>
  <w:style w:type="paragraph" w:customStyle="1" w:styleId="B558D5F557424E7580F2C33A7245551E">
    <w:name w:val="B558D5F557424E7580F2C33A7245551E"/>
    <w:rsid w:val="007F0EB0"/>
  </w:style>
  <w:style w:type="paragraph" w:customStyle="1" w:styleId="EFC0FD1BB77C414CAEADE5BC3F86D0EF">
    <w:name w:val="EFC0FD1BB77C414CAEADE5BC3F86D0EF"/>
    <w:rsid w:val="007F0EB0"/>
  </w:style>
  <w:style w:type="paragraph" w:customStyle="1" w:styleId="18DDE567520A4EFC9378CCA4C87E4DDF">
    <w:name w:val="18DDE567520A4EFC9378CCA4C87E4DDF"/>
    <w:rsid w:val="007F0EB0"/>
  </w:style>
  <w:style w:type="paragraph" w:customStyle="1" w:styleId="CF22DB901D5644609DBD9B606390CF97">
    <w:name w:val="CF22DB901D5644609DBD9B606390CF97"/>
    <w:rsid w:val="007F0EB0"/>
  </w:style>
  <w:style w:type="paragraph" w:customStyle="1" w:styleId="1B3FC965A2AF4D7D8BB278817E8B0A34">
    <w:name w:val="1B3FC965A2AF4D7D8BB278817E8B0A34"/>
    <w:rsid w:val="007F0EB0"/>
  </w:style>
  <w:style w:type="paragraph" w:customStyle="1" w:styleId="EAAF8D4E278E4278AD200C0628BFB94B">
    <w:name w:val="EAAF8D4E278E4278AD200C0628BFB94B"/>
    <w:rsid w:val="007F0EB0"/>
  </w:style>
  <w:style w:type="paragraph" w:customStyle="1" w:styleId="E3734E30A5ED4EC1980236FEB539BEAC">
    <w:name w:val="E3734E30A5ED4EC1980236FEB539BEAC"/>
    <w:rsid w:val="007F0EB0"/>
  </w:style>
  <w:style w:type="paragraph" w:customStyle="1" w:styleId="4C7CBF38C5EA4C6E88B82768E56F4463">
    <w:name w:val="4C7CBF38C5EA4C6E88B82768E56F4463"/>
    <w:rsid w:val="007F0EB0"/>
  </w:style>
  <w:style w:type="paragraph" w:customStyle="1" w:styleId="6D50E62DE5704DC3A5636FDAAA73CCBA">
    <w:name w:val="6D50E62DE5704DC3A5636FDAAA73CCBA"/>
    <w:rsid w:val="007F0EB0"/>
  </w:style>
  <w:style w:type="paragraph" w:customStyle="1" w:styleId="572342047EEA4A598B011F25F5498032">
    <w:name w:val="572342047EEA4A598B011F25F5498032"/>
    <w:rsid w:val="007F0EB0"/>
  </w:style>
  <w:style w:type="paragraph" w:customStyle="1" w:styleId="B2398CECCE1A4AD1A81E04EF7E0CEA7E">
    <w:name w:val="B2398CECCE1A4AD1A81E04EF7E0CEA7E"/>
    <w:rsid w:val="007F0EB0"/>
  </w:style>
  <w:style w:type="paragraph" w:customStyle="1" w:styleId="956CDC42C9E141AFAC9F698AFF0EFAC8">
    <w:name w:val="956CDC42C9E141AFAC9F698AFF0EFAC8"/>
    <w:rsid w:val="007F0EB0"/>
  </w:style>
  <w:style w:type="paragraph" w:customStyle="1" w:styleId="0A482338CA9341F4A1564AAC19AE3179">
    <w:name w:val="0A482338CA9341F4A1564AAC19AE3179"/>
    <w:rsid w:val="007F0EB0"/>
  </w:style>
  <w:style w:type="paragraph" w:customStyle="1" w:styleId="6D211083B906449E975A7FDF74CCA430">
    <w:name w:val="6D211083B906449E975A7FDF74CCA430"/>
    <w:rsid w:val="007F0EB0"/>
  </w:style>
  <w:style w:type="paragraph" w:customStyle="1" w:styleId="A1A9C1305F5D4898AD72F6DA55389DBE">
    <w:name w:val="A1A9C1305F5D4898AD72F6DA55389DBE"/>
    <w:rsid w:val="007F0EB0"/>
  </w:style>
  <w:style w:type="paragraph" w:customStyle="1" w:styleId="8347934D182B4CEEB23DA7ABE41FC5F4">
    <w:name w:val="8347934D182B4CEEB23DA7ABE41FC5F4"/>
    <w:rsid w:val="007F0EB0"/>
  </w:style>
  <w:style w:type="paragraph" w:customStyle="1" w:styleId="291359932107479091C509125A8CFDA1">
    <w:name w:val="291359932107479091C509125A8CFDA1"/>
    <w:rsid w:val="007F0EB0"/>
  </w:style>
  <w:style w:type="paragraph" w:customStyle="1" w:styleId="A0DA144130594B30BEF7DB83FC79A90D">
    <w:name w:val="A0DA144130594B30BEF7DB83FC79A90D"/>
    <w:rsid w:val="007F0EB0"/>
  </w:style>
  <w:style w:type="paragraph" w:customStyle="1" w:styleId="293585D74D584F29A715B11E4DFEC926">
    <w:name w:val="293585D74D584F29A715B11E4DFEC926"/>
    <w:rsid w:val="007F0EB0"/>
  </w:style>
  <w:style w:type="paragraph" w:customStyle="1" w:styleId="365C9860189B4EAD9C7EFEB15F87D688">
    <w:name w:val="365C9860189B4EAD9C7EFEB15F87D688"/>
    <w:rsid w:val="007F0EB0"/>
  </w:style>
  <w:style w:type="paragraph" w:customStyle="1" w:styleId="2E83E9F4BA244B06B4DB5D21636C1E0A">
    <w:name w:val="2E83E9F4BA244B06B4DB5D21636C1E0A"/>
    <w:rsid w:val="007F0EB0"/>
  </w:style>
  <w:style w:type="paragraph" w:customStyle="1" w:styleId="F0282430B4D44F4290830D9288D14D3B">
    <w:name w:val="F0282430B4D44F4290830D9288D14D3B"/>
    <w:rsid w:val="007F0EB0"/>
  </w:style>
  <w:style w:type="paragraph" w:customStyle="1" w:styleId="DEB5D457638B4B3BADC17E5F83CD3BEA">
    <w:name w:val="DEB5D457638B4B3BADC17E5F83CD3BEA"/>
    <w:rsid w:val="007F0EB0"/>
  </w:style>
  <w:style w:type="paragraph" w:customStyle="1" w:styleId="02FCF6F021E849649C78D8D7580E8391">
    <w:name w:val="02FCF6F021E849649C78D8D7580E8391"/>
    <w:rsid w:val="007F0EB0"/>
  </w:style>
  <w:style w:type="paragraph" w:customStyle="1" w:styleId="1C4445099D0747588FD8AE93C1DFA82F">
    <w:name w:val="1C4445099D0747588FD8AE93C1DFA82F"/>
    <w:rsid w:val="007F0EB0"/>
  </w:style>
  <w:style w:type="paragraph" w:customStyle="1" w:styleId="6D6A3BA876A641639F7A526F3BFAFBB0">
    <w:name w:val="6D6A3BA876A641639F7A526F3BFAFBB0"/>
    <w:rsid w:val="007F0EB0"/>
  </w:style>
  <w:style w:type="paragraph" w:customStyle="1" w:styleId="EACE6141740F4759B8BAA80F2436F018">
    <w:name w:val="EACE6141740F4759B8BAA80F2436F018"/>
    <w:rsid w:val="007F0EB0"/>
  </w:style>
  <w:style w:type="paragraph" w:customStyle="1" w:styleId="244D1BD89CCD442AB7CB0E4058E2F3C1">
    <w:name w:val="244D1BD89CCD442AB7CB0E4058E2F3C1"/>
    <w:rsid w:val="007F0EB0"/>
  </w:style>
  <w:style w:type="paragraph" w:customStyle="1" w:styleId="7694C953668D42F5930B18E0AA40B719">
    <w:name w:val="7694C953668D42F5930B18E0AA40B719"/>
    <w:rsid w:val="007F0EB0"/>
  </w:style>
  <w:style w:type="paragraph" w:customStyle="1" w:styleId="34B5636816334117AF7CC33826250A39">
    <w:name w:val="34B5636816334117AF7CC33826250A39"/>
    <w:rsid w:val="007F0EB0"/>
  </w:style>
  <w:style w:type="paragraph" w:customStyle="1" w:styleId="4BE75748E74141829A5BC447504D1AE2">
    <w:name w:val="4BE75748E74141829A5BC447504D1AE2"/>
    <w:rsid w:val="007F0EB0"/>
  </w:style>
  <w:style w:type="paragraph" w:customStyle="1" w:styleId="3B86EBAA86EF427F8999CACB0C5F9878">
    <w:name w:val="3B86EBAA86EF427F8999CACB0C5F9878"/>
    <w:rsid w:val="007F0EB0"/>
  </w:style>
  <w:style w:type="paragraph" w:customStyle="1" w:styleId="0D1279AEBC2B402F92746D967F36C974">
    <w:name w:val="0D1279AEBC2B402F92746D967F36C974"/>
    <w:rsid w:val="007F0EB0"/>
  </w:style>
  <w:style w:type="paragraph" w:customStyle="1" w:styleId="11E91ADE68C44861BD08E0811A89194D">
    <w:name w:val="11E91ADE68C44861BD08E0811A89194D"/>
    <w:rsid w:val="007F0EB0"/>
  </w:style>
  <w:style w:type="paragraph" w:customStyle="1" w:styleId="F60D021828DE440AB60A57F81B574D32">
    <w:name w:val="F60D021828DE440AB60A57F81B574D32"/>
    <w:rsid w:val="007F0EB0"/>
  </w:style>
  <w:style w:type="paragraph" w:customStyle="1" w:styleId="38294598CCA94985811A46540CA1EC4D">
    <w:name w:val="38294598CCA94985811A46540CA1EC4D"/>
    <w:rsid w:val="007F0EB0"/>
  </w:style>
  <w:style w:type="paragraph" w:customStyle="1" w:styleId="C62EAAB2912E415F880C72FA97A12175">
    <w:name w:val="C62EAAB2912E415F880C72FA97A12175"/>
    <w:rsid w:val="007F0EB0"/>
  </w:style>
  <w:style w:type="paragraph" w:customStyle="1" w:styleId="635000B0036C42A3A1BDBD43C99023E3">
    <w:name w:val="635000B0036C42A3A1BDBD43C99023E3"/>
    <w:rsid w:val="007F0EB0"/>
  </w:style>
  <w:style w:type="paragraph" w:customStyle="1" w:styleId="CA101336007647548F93834416C46DA9">
    <w:name w:val="CA101336007647548F93834416C46DA9"/>
    <w:rsid w:val="007F0EB0"/>
  </w:style>
  <w:style w:type="paragraph" w:customStyle="1" w:styleId="35D81F6265074FD587BA5ADA794C04B1">
    <w:name w:val="35D81F6265074FD587BA5ADA794C04B1"/>
    <w:rsid w:val="007F0EB0"/>
  </w:style>
  <w:style w:type="paragraph" w:customStyle="1" w:styleId="3A503BC9C98E4CD59BD8DED3BEDFFB6E">
    <w:name w:val="3A503BC9C98E4CD59BD8DED3BEDFFB6E"/>
    <w:rsid w:val="007F0EB0"/>
  </w:style>
  <w:style w:type="paragraph" w:customStyle="1" w:styleId="BC39BABF917A429C821B1BEA1B87FDFC">
    <w:name w:val="BC39BABF917A429C821B1BEA1B87FDFC"/>
    <w:rsid w:val="007F0EB0"/>
  </w:style>
  <w:style w:type="paragraph" w:customStyle="1" w:styleId="2014D722EE9C4CCF9F059B4A2399463B">
    <w:name w:val="2014D722EE9C4CCF9F059B4A2399463B"/>
    <w:rsid w:val="007F0EB0"/>
  </w:style>
  <w:style w:type="paragraph" w:customStyle="1" w:styleId="9ACE023442E74F4FB2A5DBF50CDBF36C">
    <w:name w:val="9ACE023442E74F4FB2A5DBF50CDBF36C"/>
    <w:rsid w:val="007F0EB0"/>
  </w:style>
  <w:style w:type="paragraph" w:customStyle="1" w:styleId="A992716DD26C432982C379B1BC47CB0E">
    <w:name w:val="A992716DD26C432982C379B1BC47CB0E"/>
    <w:rsid w:val="007F0EB0"/>
  </w:style>
  <w:style w:type="paragraph" w:customStyle="1" w:styleId="C645F23E002641E5B8BDE311C8A35B73">
    <w:name w:val="C645F23E002641E5B8BDE311C8A35B73"/>
    <w:rsid w:val="007F0EB0"/>
  </w:style>
  <w:style w:type="paragraph" w:customStyle="1" w:styleId="EE0E8CA3510E49A6AE8C0DB6F4C15162">
    <w:name w:val="EE0E8CA3510E49A6AE8C0DB6F4C15162"/>
    <w:rsid w:val="007F0EB0"/>
  </w:style>
  <w:style w:type="paragraph" w:customStyle="1" w:styleId="F16C9FE57D244639B7496E912DEE17D4">
    <w:name w:val="F16C9FE57D244639B7496E912DEE17D4"/>
    <w:rsid w:val="007F0EB0"/>
  </w:style>
  <w:style w:type="paragraph" w:customStyle="1" w:styleId="03AF71DF2EC34E63BDBAF30431E6A4D6">
    <w:name w:val="03AF71DF2EC34E63BDBAF30431E6A4D6"/>
    <w:rsid w:val="007F0EB0"/>
  </w:style>
  <w:style w:type="paragraph" w:customStyle="1" w:styleId="D902652F9A8346D19C19DE09D0E64667">
    <w:name w:val="D902652F9A8346D19C19DE09D0E64667"/>
    <w:rsid w:val="007F0EB0"/>
  </w:style>
  <w:style w:type="paragraph" w:customStyle="1" w:styleId="13B3CA40C3B64F7292C42D61D1FD54B2">
    <w:name w:val="13B3CA40C3B64F7292C42D61D1FD54B2"/>
    <w:rsid w:val="007F0EB0"/>
  </w:style>
  <w:style w:type="paragraph" w:customStyle="1" w:styleId="859053C6528F4C078B7CC210F62C94DB">
    <w:name w:val="859053C6528F4C078B7CC210F62C94DB"/>
    <w:rsid w:val="007F0EB0"/>
  </w:style>
  <w:style w:type="paragraph" w:customStyle="1" w:styleId="311822B7D14E441B8182C89CACD88A68">
    <w:name w:val="311822B7D14E441B8182C89CACD88A68"/>
    <w:rsid w:val="007F0EB0"/>
  </w:style>
  <w:style w:type="paragraph" w:customStyle="1" w:styleId="D4652A195E784BB184FBCF009FA84FCD">
    <w:name w:val="D4652A195E784BB184FBCF009FA84FCD"/>
    <w:rsid w:val="007F0EB0"/>
  </w:style>
  <w:style w:type="paragraph" w:customStyle="1" w:styleId="3AACDC7223AA4B528EF613B600F06B17">
    <w:name w:val="3AACDC7223AA4B528EF613B600F06B17"/>
    <w:rsid w:val="007F0EB0"/>
  </w:style>
  <w:style w:type="paragraph" w:customStyle="1" w:styleId="E8DF5EF85A6942F9933202D20B46843A">
    <w:name w:val="E8DF5EF85A6942F9933202D20B46843A"/>
    <w:rsid w:val="007F0EB0"/>
  </w:style>
  <w:style w:type="paragraph" w:customStyle="1" w:styleId="C4027D464B5D4815A0BC6751F25356F2">
    <w:name w:val="C4027D464B5D4815A0BC6751F25356F2"/>
    <w:rsid w:val="007F0EB0"/>
  </w:style>
  <w:style w:type="paragraph" w:customStyle="1" w:styleId="56F5F8E90F5643FAA719A81EA6F884BF">
    <w:name w:val="56F5F8E90F5643FAA719A81EA6F884BF"/>
    <w:rsid w:val="007F0EB0"/>
  </w:style>
  <w:style w:type="paragraph" w:customStyle="1" w:styleId="10143EF8F5694C75B253BF47962E16A1">
    <w:name w:val="10143EF8F5694C75B253BF47962E16A1"/>
    <w:rsid w:val="007F0EB0"/>
  </w:style>
  <w:style w:type="paragraph" w:customStyle="1" w:styleId="BD6775A7FCC648749F70749DDD7C7C3A">
    <w:name w:val="BD6775A7FCC648749F70749DDD7C7C3A"/>
    <w:rsid w:val="007F0EB0"/>
  </w:style>
  <w:style w:type="paragraph" w:customStyle="1" w:styleId="B0C2B043F3D34C0084D795C2D42292ED">
    <w:name w:val="B0C2B043F3D34C0084D795C2D42292ED"/>
    <w:rsid w:val="007F0EB0"/>
  </w:style>
  <w:style w:type="paragraph" w:customStyle="1" w:styleId="8762CFA600EA484C895E036535919189">
    <w:name w:val="8762CFA600EA484C895E036535919189"/>
    <w:rsid w:val="007F0EB0"/>
  </w:style>
  <w:style w:type="paragraph" w:customStyle="1" w:styleId="64298F63108D4484ADC5C739D6DBB600">
    <w:name w:val="64298F63108D4484ADC5C739D6DBB600"/>
    <w:rsid w:val="007F0EB0"/>
  </w:style>
  <w:style w:type="paragraph" w:customStyle="1" w:styleId="8C59D29E114A44AD86C9351100884520">
    <w:name w:val="8C59D29E114A44AD86C9351100884520"/>
    <w:rsid w:val="007F0EB0"/>
  </w:style>
  <w:style w:type="paragraph" w:customStyle="1" w:styleId="C42934AA6A9C4AB7B7AFF124B2496D4D">
    <w:name w:val="C42934AA6A9C4AB7B7AFF124B2496D4D"/>
    <w:rsid w:val="00D67D5F"/>
  </w:style>
  <w:style w:type="paragraph" w:customStyle="1" w:styleId="63FC68B69B794CC0AF2B3027146DD849">
    <w:name w:val="63FC68B69B794CC0AF2B3027146DD849"/>
    <w:rsid w:val="00D67D5F"/>
  </w:style>
  <w:style w:type="paragraph" w:customStyle="1" w:styleId="FF625D7257C44EA4BB61D91263F50DEA">
    <w:name w:val="FF625D7257C44EA4BB61D91263F50DEA"/>
    <w:rsid w:val="00D67D5F"/>
  </w:style>
  <w:style w:type="paragraph" w:customStyle="1" w:styleId="793055E079F94161B6DB65B71A1E06D9">
    <w:name w:val="793055E079F94161B6DB65B71A1E06D9"/>
    <w:rsid w:val="00D67D5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��
</file>

<file path=customXml/itemProps1.xml><?xml version="1.0" encoding="utf-8"?>
<ds:datastoreItem xmlns:ds="http://schemas.openxmlformats.org/officeDocument/2006/customXml" ds:itemID="{6FC6AE80-DC75-4110-9687-32E2585C9DBF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BA84319-D8C1-4224-8CF4-AB8D628A777C}">
  <ds:schemaRefs>
    <ds:schemaRef ds:uri="urn:microsoft-dynamics-nav/reports/Standard_Sales_Draft_Invoice/1303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C:\Users\jacobwj\Desktop\Simplified Sales Document.dotx</Template>
  <TotalTime>9</TotalTime>
  <Pages>1</Pages>
  <Words>56</Words>
  <Characters>966</Characters>
  <Application>Microsoft Office Word</Application>
  <DocSecurity>0</DocSecurity>
  <Lines>138</Lines>
  <Paragraphs>56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>Patrick Corbeil</cp:lastModifiedBy>
  <cp:revision>7</cp:revision>
  <dcterms:created xsi:type="dcterms:W3CDTF">2018-02-21T14:28:00Z</dcterms:created>
  <dcterms:modified xsi:type="dcterms:W3CDTF">2026-08-06T17:54:00Z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42aa342-8706-4288-bd11-ebb85995028c_Enabled">
    <vt:lpwstr>True</vt:lpwstr>
  </property>
  <property fmtid="{D5CDD505-2E9C-101B-9397-08002B2CF9AE}" pid="3" name="MSIP_Label_f42aa342-8706-4288-bd11-ebb85995028c_SiteId">
    <vt:lpwstr>72f988bf-86f1-41af-91ab-2d7cd011db47</vt:lpwstr>
  </property>
  <property fmtid="{D5CDD505-2E9C-101B-9397-08002B2CF9AE}" pid="4" name="MSIP_Label_f42aa342-8706-4288-bd11-ebb85995028c_Owner">
    <vt:lpwstr>v-stpav@microsoft.com</vt:lpwstr>
  </property>
  <property fmtid="{D5CDD505-2E9C-101B-9397-08002B2CF9AE}" pid="5" name="MSIP_Label_f42aa342-8706-4288-bd11-ebb85995028c_SetDate">
    <vt:lpwstr>2018-02-21T14:27:09.1871488Z</vt:lpwstr>
  </property>
  <property fmtid="{D5CDD505-2E9C-101B-9397-08002B2CF9AE}" pid="6" name="MSIP_Label_f42aa342-8706-4288-bd11-ebb85995028c_Name">
    <vt:lpwstr>General</vt:lpwstr>
  </property>
  <property fmtid="{D5CDD505-2E9C-101B-9397-08002B2CF9AE}" pid="7" name="MSIP_Label_f42aa342-8706-4288-bd11-ebb85995028c_Application">
    <vt:lpwstr>Microsoft Azure Information Protection</vt:lpwstr>
  </property>
  <property fmtid="{D5CDD505-2E9C-101B-9397-08002B2CF9AE}" pid="8" name="MSIP_Label_f42aa342-8706-4288-bd11-ebb85995028c_Extended_MSFT_Method">
    <vt:lpwstr>Automatic</vt:lpwstr>
  </property>
  <property fmtid="{D5CDD505-2E9C-101B-9397-08002B2CF9AE}" pid="9" name="Sensitivity">
    <vt:lpwstr>General</vt:lpwstr>
  </property>
</Properties>
</file>